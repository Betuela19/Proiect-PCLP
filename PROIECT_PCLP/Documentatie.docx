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8"/>
          <w:szCs w:val="28"/>
        </w:rPr>
        <w:id w:val="114485080"/>
        <w:placeholder>
          <w:docPart w:val="DefaultPlaceholder_-1854013440"/>
        </w:placeholder>
      </w:sdtPr>
      <w:sdtEndPr/>
      <w:sdtContent>
        <w:p w14:paraId="0E286BD6" w14:textId="38112BB8" w:rsidR="00E81978" w:rsidRPr="00EA7CF1" w:rsidRDefault="007359AA">
          <w:pPr>
            <w:pStyle w:val="Title"/>
            <w:rPr>
              <w:sz w:val="28"/>
              <w:szCs w:val="28"/>
            </w:rPr>
          </w:pPr>
          <w:sdt>
            <w:sdtPr>
              <w:rPr>
                <w:sz w:val="28"/>
                <w:szCs w:val="28"/>
              </w:rPr>
              <w:alias w:val="Title:"/>
              <w:tag w:val="Title:"/>
              <w:id w:val="726351117"/>
              <w:lock w:val="sdtLocked"/>
              <w:placeholder>
                <w:docPart w:val="A244B00A0B474522B36FE6F3334F3E5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15:appearance w15:val="hidden"/>
              <w:text w:multiLine="1"/>
            </w:sdtPr>
            <w:sdtEndPr/>
            <w:sdtContent>
              <w:r w:rsidR="00E808E1">
                <w:rPr>
                  <w:sz w:val="28"/>
                  <w:szCs w:val="28"/>
                </w:rPr>
                <w:t>ÎNCHIRIERE MAȘINI</w:t>
              </w:r>
              <w:r w:rsidR="00E808E1">
                <w:rPr>
                  <w:sz w:val="28"/>
                  <w:szCs w:val="28"/>
                </w:rPr>
                <w:br/>
              </w:r>
            </w:sdtContent>
          </w:sdt>
        </w:p>
      </w:sdtContent>
    </w:sdt>
    <w:sdt>
      <w:sdtPr>
        <w:id w:val="2006321624"/>
        <w:lock w:val="sdtLocked"/>
        <w:placeholder>
          <w:docPart w:val="DefaultPlaceholder_-1854013440"/>
        </w:placeholder>
      </w:sdtPr>
      <w:sdtEndPr/>
      <w:sdtContent>
        <w:p w14:paraId="3FBDB1EE" w14:textId="5E3C0250" w:rsidR="00B823AA" w:rsidRDefault="00866F66" w:rsidP="00B823AA">
          <w:pPr>
            <w:pStyle w:val="Title2"/>
          </w:pPr>
          <w:proofErr w:type="spellStart"/>
          <w:r>
            <w:t>Coroamă</w:t>
          </w:r>
          <w:proofErr w:type="spellEnd"/>
          <w:r>
            <w:t xml:space="preserve"> </w:t>
          </w:r>
          <w:proofErr w:type="spellStart"/>
          <w:r>
            <w:t>Betuela-Mădălina</w:t>
          </w:r>
          <w:proofErr w:type="spellEnd"/>
        </w:p>
      </w:sdtContent>
    </w:sdt>
    <w:p w14:paraId="15A755B0" w14:textId="462C56AC" w:rsidR="000912BE" w:rsidRDefault="007359AA" w:rsidP="00B823AA">
      <w:pPr>
        <w:pStyle w:val="Title2"/>
      </w:pPr>
      <w:sdt>
        <w:sdtPr>
          <w:id w:val="860552231"/>
          <w:lock w:val="sdtContentLocked"/>
          <w:placeholder>
            <w:docPart w:val="DefaultPlaceholder_-1854013440"/>
          </w:placeholder>
        </w:sdtPr>
        <w:sdtEndPr/>
        <w:sdtContent>
          <w:r w:rsidR="000912BE">
            <w:t>Anul I, grupa</w:t>
          </w:r>
        </w:sdtContent>
      </w:sdt>
      <w:r w:rsidR="000912BE">
        <w:t xml:space="preserve"> </w:t>
      </w:r>
      <w:sdt>
        <w:sdtPr>
          <w:id w:val="1531370661"/>
          <w:lock w:val="sdtLocked"/>
          <w:placeholder>
            <w:docPart w:val="DefaultPlaceholder_-1854013440"/>
          </w:placeholder>
        </w:sdtPr>
        <w:sdtEndPr/>
        <w:sdtContent>
          <w:r w:rsidR="00866F66">
            <w:t>3114</w:t>
          </w:r>
        </w:sdtContent>
      </w:sdt>
    </w:p>
    <w:sdt>
      <w:sdtPr>
        <w:id w:val="1264418722"/>
        <w:lock w:val="sdtContentLocked"/>
        <w:placeholder>
          <w:docPart w:val="DefaultPlaceholder_-1854013440"/>
        </w:placeholder>
      </w:sdtPr>
      <w:sdtEndPr/>
      <w:sdtContent>
        <w:p w14:paraId="6B5FD259" w14:textId="69E8DE8E" w:rsidR="00E81978" w:rsidRDefault="000912BE" w:rsidP="00B823AA">
          <w:pPr>
            <w:pStyle w:val="Title2"/>
          </w:pPr>
          <w:r>
            <w:t>Facultatea de Inginerie Electrică și Știința Calculatoarelor, USV</w:t>
          </w:r>
        </w:p>
      </w:sdtContent>
    </w:sdt>
    <w:p w14:paraId="3FE753FE" w14:textId="77777777" w:rsidR="00EA7CF1" w:rsidRDefault="00EA7CF1" w:rsidP="00B823AA">
      <w:pPr>
        <w:pStyle w:val="Title2"/>
      </w:pPr>
    </w:p>
    <w:p w14:paraId="6A5C17ED" w14:textId="77777777" w:rsidR="00EA7CF1" w:rsidRDefault="00EA7CF1" w:rsidP="00B823AA">
      <w:pPr>
        <w:pStyle w:val="Title2"/>
      </w:pPr>
    </w:p>
    <w:sdt>
      <w:sdtPr>
        <w:id w:val="1480035720"/>
        <w:lock w:val="sdtContentLocked"/>
        <w:placeholder>
          <w:docPart w:val="DefaultPlaceholder_-1854013440"/>
        </w:placeholder>
      </w:sdtPr>
      <w:sdtEndPr>
        <w:rPr>
          <w:lang w:val="ro-RO"/>
        </w:rPr>
      </w:sdtEndPr>
      <w:sdtContent>
        <w:p w14:paraId="12E285CE" w14:textId="5BA034F1" w:rsidR="00E81978" w:rsidRPr="00EA7CF1" w:rsidRDefault="00EA7CF1" w:rsidP="00B823AA">
          <w:pPr>
            <w:pStyle w:val="Title2"/>
            <w:rPr>
              <w:lang w:val="ro-RO"/>
            </w:rPr>
          </w:pPr>
          <w:r>
            <w:t>Proiect de semestru realizat la disciplina PCLP</w:t>
          </w:r>
          <w:r>
            <w:rPr>
              <w:lang w:val="ro-RO"/>
            </w:rPr>
            <w:t xml:space="preserve"> II</w:t>
          </w:r>
        </w:p>
      </w:sdtContent>
    </w:sdt>
    <w:sdt>
      <w:sdtPr>
        <w:alias w:val="Abstract:"/>
        <w:tag w:val="Abstract:"/>
        <w:id w:val="202146031"/>
        <w:lock w:val="sdtContentLocked"/>
        <w:placeholder>
          <w:docPart w:val="B047F4EBC54942138851FBC59ADE1ED5"/>
        </w:placeholder>
        <w:showingPlcHdr/>
        <w15:appearance w15:val="hidden"/>
      </w:sdtPr>
      <w:sdtEndPr/>
      <w:sdtContent>
        <w:p w14:paraId="552FF193" w14:textId="7442BDBF" w:rsidR="0048486B" w:rsidRDefault="005D3A03" w:rsidP="0048486B">
          <w:pPr>
            <w:pStyle w:val="SectionTitle"/>
          </w:pPr>
          <w:r>
            <w:t>Abstract</w:t>
          </w:r>
        </w:p>
      </w:sdtContent>
    </w:sdt>
    <w:p w14:paraId="3DB879B3" w14:textId="77777777" w:rsidR="006B0AED" w:rsidRDefault="006B0AED" w:rsidP="0048486B"/>
    <w:p w14:paraId="405237F0" w14:textId="7C237324" w:rsidR="0048486B" w:rsidRDefault="0048486B" w:rsidP="0048486B">
      <w:pPr>
        <w:rPr>
          <w:i/>
          <w:iCs/>
        </w:rPr>
      </w:pP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prezentată</w:t>
      </w:r>
      <w:proofErr w:type="spellEnd"/>
      <w:r>
        <w:t xml:space="preserve"> o </w:t>
      </w:r>
      <w:proofErr w:type="spellStart"/>
      <w:r>
        <w:t>aplicație</w:t>
      </w:r>
      <w:proofErr w:type="spellEnd"/>
      <w:r>
        <w:t xml:space="preserve"> care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atât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</w:t>
      </w:r>
      <w:proofErr w:type="spellStart"/>
      <w:r>
        <w:t>închirierii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autoturism</w:t>
      </w:r>
      <w:proofErr w:type="spellEnd"/>
      <w:r>
        <w:t xml:space="preserve"> din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liste</w:t>
      </w:r>
      <w:proofErr w:type="spellEnd"/>
      <w:r w:rsidR="003813F1">
        <w:t xml:space="preserve"> de </w:t>
      </w:r>
      <w:proofErr w:type="spellStart"/>
      <w:r w:rsidR="003813F1">
        <w:t>mașini</w:t>
      </w:r>
      <w:proofErr w:type="spellEnd"/>
      <w:r>
        <w:t xml:space="preserve">,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șansa</w:t>
      </w:r>
      <w:proofErr w:type="spellEnd"/>
      <w:r>
        <w:t xml:space="preserve"> de a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</w:t>
      </w:r>
      <w:proofErr w:type="spellStart"/>
      <w:proofErr w:type="gramStart"/>
      <w:r w:rsidR="003813F1">
        <w:t>acesteia</w:t>
      </w:r>
      <w:r>
        <w:t>.Proiectul</w:t>
      </w:r>
      <w:proofErr w:type="spellEnd"/>
      <w:proofErr w:type="gram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realizat</w:t>
      </w:r>
      <w:proofErr w:type="spellEnd"/>
      <w:r>
        <w:t xml:space="preserve"> </w:t>
      </w:r>
      <w:proofErr w:type="spellStart"/>
      <w:r>
        <w:t>utilizând</w:t>
      </w:r>
      <w:proofErr w:type="spellEnd"/>
      <w:r>
        <w:t xml:space="preserve"> TDA</w:t>
      </w:r>
      <w:r w:rsidR="007C0310">
        <w:t xml:space="preserve"> </w:t>
      </w:r>
      <w:proofErr w:type="spellStart"/>
      <w:r w:rsidR="007C0310">
        <w:t>Listă</w:t>
      </w:r>
      <w:proofErr w:type="spellEnd"/>
      <w:r w:rsidR="007C0310">
        <w:t xml:space="preserve"> </w:t>
      </w:r>
      <w:proofErr w:type="spellStart"/>
      <w:r w:rsidR="007C0310">
        <w:t>înlănțuită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poartă</w:t>
      </w:r>
      <w:proofErr w:type="spellEnd"/>
      <w:r>
        <w:t xml:space="preserve"> </w:t>
      </w:r>
      <w:proofErr w:type="spellStart"/>
      <w:r>
        <w:t>denumirea</w:t>
      </w:r>
      <w:proofErr w:type="spellEnd"/>
      <w:r>
        <w:t xml:space="preserve"> de “</w:t>
      </w:r>
      <w:proofErr w:type="spellStart"/>
      <w:r w:rsidRPr="0048486B">
        <w:rPr>
          <w:i/>
          <w:iCs/>
        </w:rPr>
        <w:t>Închiriere</w:t>
      </w:r>
      <w:proofErr w:type="spellEnd"/>
      <w:r w:rsidRPr="0048486B">
        <w:rPr>
          <w:i/>
          <w:iCs/>
        </w:rPr>
        <w:t xml:space="preserve"> </w:t>
      </w:r>
      <w:proofErr w:type="spellStart"/>
      <w:r w:rsidRPr="0048486B">
        <w:rPr>
          <w:i/>
          <w:iCs/>
        </w:rPr>
        <w:t>Mașini</w:t>
      </w:r>
      <w:proofErr w:type="spellEnd"/>
      <w:r>
        <w:t>”.</w:t>
      </w:r>
      <w:r>
        <w:rPr>
          <w:i/>
          <w:iCs/>
        </w:rPr>
        <w:t xml:space="preserve"> </w:t>
      </w:r>
    </w:p>
    <w:p w14:paraId="1DF647F8" w14:textId="23C58FC1" w:rsidR="006B0AED" w:rsidRDefault="003813F1" w:rsidP="0048486B">
      <w:pPr>
        <w:rPr>
          <w:lang w:val="ro-RO"/>
        </w:rPr>
      </w:pPr>
      <w:proofErr w:type="spellStart"/>
      <w:r>
        <w:t>Aplica</w:t>
      </w:r>
      <w:proofErr w:type="spellEnd"/>
      <w:r>
        <w:rPr>
          <w:lang w:val="ro-RO"/>
        </w:rPr>
        <w:t xml:space="preserve">ția reprezintă un meniu cu o formă simplă prin care, inițial se cere autentificarea persoanei care accesează </w:t>
      </w:r>
      <w:r w:rsidR="007C0310">
        <w:rPr>
          <w:lang w:val="ro-RO"/>
        </w:rPr>
        <w:t>aplicația</w:t>
      </w:r>
      <w:r>
        <w:rPr>
          <w:lang w:val="ro-RO"/>
        </w:rPr>
        <w:t xml:space="preserve">.Dacă individul este administratorul ,trebuie să introducă o parolă care îi va permite accesul la gestionarea listei de mașini.Acesta va putea vizualiza lista,adăuga componente în interiorul ei sau șterge date din aceasta.În cazul în care utilizatorul este client, </w:t>
      </w:r>
      <w:r w:rsidR="006B0AED">
        <w:rPr>
          <w:lang w:val="ro-RO"/>
        </w:rPr>
        <w:t xml:space="preserve">se va afișa lista din care poate ,sau nu, să închirieze autoturismul.Dacă </w:t>
      </w:r>
      <w:r w:rsidR="00152C10">
        <w:rPr>
          <w:lang w:val="ro-RO"/>
        </w:rPr>
        <w:t>acesta</w:t>
      </w:r>
      <w:r w:rsidR="006B0AED">
        <w:rPr>
          <w:lang w:val="ro-RO"/>
        </w:rPr>
        <w:t xml:space="preserve"> decide să opteze pentru varianta afirmativă, datele personale îi vor fi preluate,urmând ca cererea </w:t>
      </w:r>
      <w:r w:rsidR="00152C10">
        <w:rPr>
          <w:lang w:val="ro-RO"/>
        </w:rPr>
        <w:t>clientului</w:t>
      </w:r>
      <w:r w:rsidR="006B0AED">
        <w:rPr>
          <w:lang w:val="ro-RO"/>
        </w:rPr>
        <w:t xml:space="preserve"> să fie înregistrată.</w:t>
      </w:r>
      <w:r>
        <w:rPr>
          <w:lang w:val="ro-RO"/>
        </w:rPr>
        <w:t xml:space="preserve"> </w:t>
      </w:r>
    </w:p>
    <w:p w14:paraId="6E37D6CB" w14:textId="18802FB9" w:rsidR="0048486B" w:rsidRPr="003813F1" w:rsidRDefault="006B0AED" w:rsidP="0048486B">
      <w:pPr>
        <w:rPr>
          <w:lang w:val="ro-RO"/>
        </w:rPr>
      </w:pPr>
      <w:r>
        <w:rPr>
          <w:lang w:val="ro-RO"/>
        </w:rPr>
        <w:t>Lista de mașini este salvată într-un fișier text pentru o stocare cât mai ordonată a datelor.</w:t>
      </w:r>
    </w:p>
    <w:p w14:paraId="7DC9E9CC" w14:textId="461B1FC9" w:rsidR="0048486B" w:rsidRDefault="0048486B" w:rsidP="0048486B">
      <w:pPr>
        <w:rPr>
          <w:rFonts w:asciiTheme="majorHAnsi" w:eastAsiaTheme="majorEastAsia" w:hAnsiTheme="majorHAnsi" w:cstheme="majorBidi"/>
        </w:rPr>
      </w:pPr>
    </w:p>
    <w:p w14:paraId="719378AF" w14:textId="65CD0449" w:rsidR="0048486B" w:rsidRPr="00152C10" w:rsidRDefault="007359AA" w:rsidP="00152C10">
      <w:pPr>
        <w:tabs>
          <w:tab w:val="left" w:pos="4188"/>
        </w:tabs>
        <w:ind w:firstLine="0"/>
        <w:rPr>
          <w:i/>
          <w:iCs/>
        </w:rPr>
      </w:pPr>
      <w:sdt>
        <w:sdtPr>
          <w:rPr>
            <w:rStyle w:val="Emphasis"/>
          </w:rPr>
          <w:id w:val="-1460401097"/>
          <w:lock w:val="sdtContentLocked"/>
          <w:placeholder>
            <w:docPart w:val="DefaultPlaceholder_-1854013440"/>
          </w:placeholder>
        </w:sdtPr>
        <w:sdtEndPr>
          <w:rPr>
            <w:rStyle w:val="DefaultParagraphFont"/>
            <w:i w:val="0"/>
            <w:iCs w:val="0"/>
          </w:rPr>
        </w:sdtEndPr>
        <w:sdtContent>
          <w:r w:rsidR="005D3A03">
            <w:rPr>
              <w:rStyle w:val="Emphasis"/>
            </w:rPr>
            <w:t>Keywords</w:t>
          </w:r>
          <w:r w:rsidR="005D3A03">
            <w:t>:</w:t>
          </w:r>
        </w:sdtContent>
      </w:sdt>
      <w:r w:rsidR="00152C10" w:rsidRPr="00152C10">
        <w:t xml:space="preserve"> </w:t>
      </w:r>
      <w:proofErr w:type="spellStart"/>
      <w:proofErr w:type="gramStart"/>
      <w:r w:rsidR="00152C10">
        <w:t>TDA,site</w:t>
      </w:r>
      <w:proofErr w:type="gramEnd"/>
      <w:r w:rsidR="00152C10">
        <w:t>,fișier,date</w:t>
      </w:r>
      <w:proofErr w:type="spellEnd"/>
    </w:p>
    <w:p w14:paraId="56608AED" w14:textId="2A944E92" w:rsidR="00E81978" w:rsidRPr="004448C4" w:rsidRDefault="007359AA">
      <w:pPr>
        <w:pStyle w:val="SectionTitle"/>
        <w:rPr>
          <w:b/>
          <w:bCs/>
        </w:rPr>
      </w:pPr>
      <w:sdt>
        <w:sdtPr>
          <w:rPr>
            <w:b/>
            <w:bCs/>
          </w:rPr>
          <w:alias w:val="Section title:"/>
          <w:tag w:val="Section title:"/>
          <w:id w:val="984196707"/>
          <w:placeholder>
            <w:docPart w:val="1B3F83F185A64D8FAD8078E24ED0084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9016A5">
            <w:rPr>
              <w:b/>
              <w:bCs/>
            </w:rPr>
            <w:t>ÎNCHIRIERE MAȘINI</w:t>
          </w:r>
          <w:r w:rsidR="00E808E1">
            <w:rPr>
              <w:b/>
              <w:bCs/>
            </w:rPr>
            <w:br/>
          </w:r>
        </w:sdtContent>
      </w:sdt>
    </w:p>
    <w:p w14:paraId="50BE90A5" w14:textId="05C70312" w:rsidR="00E81978" w:rsidRDefault="005E697A" w:rsidP="009A620B">
      <w:pPr>
        <w:jc w:val="both"/>
      </w:pPr>
      <w:proofErr w:type="spellStart"/>
      <w:r>
        <w:t>Aceast</w:t>
      </w:r>
      <w:proofErr w:type="spellEnd"/>
      <w:r>
        <w:rPr>
          <w:lang w:val="ro-RO"/>
        </w:rPr>
        <w:t xml:space="preserve">ă aplicație a fost creată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persoanele</w:t>
      </w:r>
      <w:proofErr w:type="spellEnd"/>
      <w:r>
        <w:t xml:space="preserve"> care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doresc</w:t>
      </w:r>
      <w:proofErr w:type="spellEnd"/>
      <w:r>
        <w:t xml:space="preserve"> o </w:t>
      </w:r>
      <w:proofErr w:type="spellStart"/>
      <w:r>
        <w:t>modalitate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simplă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 de </w:t>
      </w:r>
      <w:proofErr w:type="spellStart"/>
      <w:r>
        <w:t>vizualizare</w:t>
      </w:r>
      <w:proofErr w:type="spellEnd"/>
      <w:r>
        <w:t xml:space="preserve"> a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mașini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închiriate</w:t>
      </w:r>
      <w:proofErr w:type="spellEnd"/>
      <w:r>
        <w:t xml:space="preserve"> ,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scurt.Astfel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simpla</w:t>
      </w:r>
      <w:proofErr w:type="spellEnd"/>
      <w:r>
        <w:t xml:space="preserve"> </w:t>
      </w:r>
      <w:proofErr w:type="spellStart"/>
      <w:r>
        <w:t>tastare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de </w:t>
      </w:r>
      <w:proofErr w:type="spellStart"/>
      <w:r>
        <w:t>automobil</w:t>
      </w:r>
      <w:proofErr w:type="spellEnd"/>
      <w:r>
        <w:t xml:space="preserve"> </w:t>
      </w:r>
      <w:proofErr w:type="spellStart"/>
      <w:r>
        <w:t>individul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beneficia de </w:t>
      </w:r>
      <w:proofErr w:type="spellStart"/>
      <w:r>
        <w:t>a</w:t>
      </w:r>
      <w:r w:rsidR="009A620B">
        <w:t>cesta</w:t>
      </w:r>
      <w:proofErr w:type="spellEnd"/>
      <w:r w:rsidR="009A620B">
        <w:t xml:space="preserve"> </w:t>
      </w:r>
      <w:proofErr w:type="spellStart"/>
      <w:r w:rsidR="009A620B">
        <w:t>pentru</w:t>
      </w:r>
      <w:proofErr w:type="spellEnd"/>
      <w:r w:rsidR="009A620B">
        <w:t xml:space="preserve"> </w:t>
      </w:r>
      <w:proofErr w:type="spellStart"/>
      <w:r w:rsidR="009A620B">
        <w:t>întreaga</w:t>
      </w:r>
      <w:proofErr w:type="spellEnd"/>
      <w:r w:rsidR="009A620B">
        <w:t xml:space="preserve"> </w:t>
      </w:r>
      <w:proofErr w:type="spellStart"/>
      <w:r w:rsidR="009A620B">
        <w:t>durată</w:t>
      </w:r>
      <w:proofErr w:type="spellEnd"/>
      <w:r w:rsidR="009A620B">
        <w:t xml:space="preserve"> de </w:t>
      </w:r>
      <w:proofErr w:type="spellStart"/>
      <w:r w:rsidR="009A620B">
        <w:t>timp</w:t>
      </w:r>
      <w:proofErr w:type="spellEnd"/>
      <w:r w:rsidR="009A620B">
        <w:t xml:space="preserve"> pe care o </w:t>
      </w:r>
      <w:proofErr w:type="spellStart"/>
      <w:r w:rsidR="009A620B">
        <w:t>dorește</w:t>
      </w:r>
      <w:proofErr w:type="spellEnd"/>
      <w:r w:rsidR="009A620B">
        <w:t xml:space="preserve"> </w:t>
      </w:r>
      <w:r>
        <w:t xml:space="preserve">.Mai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decât</w:t>
      </w:r>
      <w:proofErr w:type="spellEnd"/>
      <w:r>
        <w:t xml:space="preserve"> </w:t>
      </w:r>
      <w:proofErr w:type="spellStart"/>
      <w:r>
        <w:t>atât</w:t>
      </w:r>
      <w:proofErr w:type="spellEnd"/>
      <w:r>
        <w:t xml:space="preserve"> </w:t>
      </w:r>
      <w:proofErr w:type="spellStart"/>
      <w:r w:rsidR="009A620B">
        <w:t>persoana</w:t>
      </w:r>
      <w:proofErr w:type="spellEnd"/>
      <w:r>
        <w:t xml:space="preserve"> nu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deplaseze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intra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posesia</w:t>
      </w:r>
      <w:proofErr w:type="spellEnd"/>
      <w:r>
        <w:t xml:space="preserve"> </w:t>
      </w:r>
      <w:proofErr w:type="spellStart"/>
      <w:r>
        <w:t>mașinii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ridicată</w:t>
      </w:r>
      <w:proofErr w:type="spellEnd"/>
      <w:r>
        <w:t xml:space="preserve"> de la </w:t>
      </w:r>
      <w:proofErr w:type="spellStart"/>
      <w:r>
        <w:t>locația</w:t>
      </w:r>
      <w:proofErr w:type="spellEnd"/>
      <w:r>
        <w:t xml:space="preserve"> pe care </w:t>
      </w:r>
      <w:proofErr w:type="spellStart"/>
      <w:r>
        <w:t>clientul</w:t>
      </w:r>
      <w:proofErr w:type="spellEnd"/>
      <w:r>
        <w:t xml:space="preserve"> o </w:t>
      </w:r>
      <w:proofErr w:type="spellStart"/>
      <w:r>
        <w:t>selectează</w:t>
      </w:r>
      <w:proofErr w:type="spellEnd"/>
      <w:r>
        <w:t>.</w:t>
      </w:r>
    </w:p>
    <w:p w14:paraId="3ECD791E" w14:textId="77777777" w:rsidR="00E808E1" w:rsidRDefault="00E808E1" w:rsidP="009A620B">
      <w:pPr>
        <w:jc w:val="both"/>
      </w:pPr>
    </w:p>
    <w:sdt>
      <w:sdtPr>
        <w:id w:val="-1578053870"/>
        <w:lock w:val="sdtContentLocked"/>
        <w:placeholder>
          <w:docPart w:val="DefaultPlaceholder_-1854013440"/>
        </w:placeholder>
      </w:sdtPr>
      <w:sdtEndPr>
        <w:rPr>
          <w:lang w:val="ro-RO"/>
        </w:rPr>
      </w:sdtEndPr>
      <w:sdtContent>
        <w:p w14:paraId="39BFEF05" w14:textId="66547424" w:rsidR="00E81978" w:rsidRPr="002C238E" w:rsidRDefault="002C238E">
          <w:pPr>
            <w:pStyle w:val="Heading1"/>
            <w:rPr>
              <w:lang w:val="ro-RO"/>
            </w:rPr>
          </w:pPr>
          <w:r>
            <w:t>Proiectarea solu</w:t>
          </w:r>
          <w:r>
            <w:rPr>
              <w:lang w:val="ro-RO"/>
            </w:rPr>
            <w:t>ției</w:t>
          </w:r>
        </w:p>
      </w:sdtContent>
    </w:sdt>
    <w:p w14:paraId="4E2626B3" w14:textId="77777777" w:rsidR="00E808E1" w:rsidRDefault="00E808E1" w:rsidP="004448C4">
      <w:pPr>
        <w:jc w:val="both"/>
        <w:rPr>
          <w:lang w:val="en-GB"/>
        </w:rPr>
      </w:pPr>
    </w:p>
    <w:p w14:paraId="594CF6D6" w14:textId="28A78236" w:rsidR="002C238E" w:rsidRDefault="009A2A21" w:rsidP="004448C4">
      <w:pPr>
        <w:jc w:val="both"/>
      </w:pPr>
      <w:proofErr w:type="spellStart"/>
      <w:r>
        <w:rPr>
          <w:lang w:val="en-GB"/>
        </w:rPr>
        <w:t>Această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aplicație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fost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realizată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utilizând</w:t>
      </w:r>
      <w:proofErr w:type="spellEnd"/>
      <w:r>
        <w:rPr>
          <w:lang w:val="en-GB"/>
        </w:rPr>
        <w:t xml:space="preserve"> TDA </w:t>
      </w:r>
      <w:proofErr w:type="spellStart"/>
      <w:r>
        <w:rPr>
          <w:lang w:val="en-GB"/>
        </w:rPr>
        <w:t>Listă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înlănțuită</w:t>
      </w:r>
      <w:proofErr w:type="spellEnd"/>
      <w:r w:rsidR="00E02CF4">
        <w:t xml:space="preserve"> care are </w:t>
      </w:r>
      <w:proofErr w:type="spellStart"/>
      <w:r w:rsidR="00E02CF4">
        <w:t>următoarea</w:t>
      </w:r>
      <w:proofErr w:type="spellEnd"/>
      <w:r w:rsidR="00E02CF4">
        <w:t xml:space="preserve"> </w:t>
      </w:r>
      <w:proofErr w:type="spellStart"/>
      <w:r w:rsidR="00E02CF4">
        <w:t>structura</w:t>
      </w:r>
      <w:proofErr w:type="spellEnd"/>
    </w:p>
    <w:p w14:paraId="3D3B1BA6" w14:textId="77777777" w:rsidR="00E808E1" w:rsidRDefault="00E808E1" w:rsidP="004448C4">
      <w:pPr>
        <w:jc w:val="both"/>
        <w:rPr>
          <w:lang w:val="en-GB"/>
        </w:rPr>
      </w:pPr>
    </w:p>
    <w:p w14:paraId="1582F775" w14:textId="2C9C6138" w:rsidR="00832605" w:rsidRDefault="006F3FE6" w:rsidP="00E7730C">
      <w:pPr>
        <w:ind w:firstLine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64A5CFE" wp14:editId="7EF1F711">
            <wp:extent cx="5029200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905B" w14:textId="77777777" w:rsidR="00ED4467" w:rsidRPr="006A6F79" w:rsidRDefault="002C238E" w:rsidP="00E7730C">
      <w:pPr>
        <w:ind w:firstLine="0"/>
        <w:jc w:val="center"/>
        <w:rPr>
          <w:i/>
          <w:iCs/>
          <w:lang w:val="en-GB"/>
        </w:rPr>
      </w:pPr>
      <w:r w:rsidRPr="006A6F79">
        <w:rPr>
          <w:i/>
          <w:iCs/>
          <w:lang w:val="en-GB"/>
        </w:rPr>
        <w:t xml:space="preserve">Fig. 1 </w:t>
      </w:r>
      <w:proofErr w:type="spellStart"/>
      <w:r w:rsidR="00ED4467" w:rsidRPr="006A6F79">
        <w:rPr>
          <w:i/>
          <w:iCs/>
          <w:lang w:val="en-GB"/>
        </w:rPr>
        <w:t>Structura</w:t>
      </w:r>
      <w:proofErr w:type="spellEnd"/>
      <w:r w:rsidR="00ED4467" w:rsidRPr="006A6F79">
        <w:rPr>
          <w:i/>
          <w:iCs/>
          <w:lang w:val="en-GB"/>
        </w:rPr>
        <w:t xml:space="preserve"> </w:t>
      </w:r>
      <w:proofErr w:type="spellStart"/>
      <w:r w:rsidR="00ED4467" w:rsidRPr="006A6F79">
        <w:rPr>
          <w:i/>
          <w:iCs/>
          <w:lang w:val="en-GB"/>
        </w:rPr>
        <w:t>unei</w:t>
      </w:r>
      <w:proofErr w:type="spellEnd"/>
      <w:r w:rsidR="00ED4467" w:rsidRPr="006A6F79">
        <w:rPr>
          <w:i/>
          <w:iCs/>
          <w:lang w:val="en-GB"/>
        </w:rPr>
        <w:t xml:space="preserve"> </w:t>
      </w:r>
      <w:proofErr w:type="spellStart"/>
      <w:r w:rsidR="00ED4467" w:rsidRPr="006A6F79">
        <w:rPr>
          <w:i/>
          <w:iCs/>
          <w:lang w:val="en-GB"/>
        </w:rPr>
        <w:t>liste</w:t>
      </w:r>
      <w:proofErr w:type="spellEnd"/>
      <w:r w:rsidR="00ED4467" w:rsidRPr="006A6F79">
        <w:rPr>
          <w:i/>
          <w:iCs/>
          <w:lang w:val="en-GB"/>
        </w:rPr>
        <w:t xml:space="preserve"> </w:t>
      </w:r>
      <w:proofErr w:type="spellStart"/>
      <w:r w:rsidR="00ED4467" w:rsidRPr="006A6F79">
        <w:rPr>
          <w:i/>
          <w:iCs/>
          <w:lang w:val="en-GB"/>
        </w:rPr>
        <w:t>înlănțuite</w:t>
      </w:r>
      <w:proofErr w:type="spellEnd"/>
    </w:p>
    <w:p w14:paraId="35EC76D4" w14:textId="2047DC2B" w:rsidR="00E55EF5" w:rsidRDefault="00E808E1" w:rsidP="00E808E1">
      <w:pPr>
        <w:ind w:firstLine="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F3398BA" wp14:editId="53D34CD0">
            <wp:extent cx="5943600" cy="3046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0E55" w14:textId="65DB2F70" w:rsidR="00E808E1" w:rsidRPr="00EF231C" w:rsidRDefault="00E808E1" w:rsidP="00E808E1">
      <w:pPr>
        <w:ind w:firstLine="0"/>
        <w:jc w:val="center"/>
        <w:rPr>
          <w:i/>
          <w:iCs/>
          <w:lang w:val="en-GB"/>
        </w:rPr>
      </w:pPr>
      <w:r w:rsidRPr="00EF231C">
        <w:rPr>
          <w:i/>
          <w:iCs/>
          <w:lang w:val="en-GB"/>
        </w:rPr>
        <w:t xml:space="preserve">Fig.2 </w:t>
      </w:r>
      <w:proofErr w:type="spellStart"/>
      <w:r w:rsidR="00EF231C" w:rsidRPr="00EF231C">
        <w:rPr>
          <w:i/>
          <w:iCs/>
          <w:lang w:val="en-GB"/>
        </w:rPr>
        <w:t>Organigramă</w:t>
      </w:r>
      <w:proofErr w:type="spellEnd"/>
      <w:r w:rsidR="00EF231C" w:rsidRPr="00EF231C">
        <w:rPr>
          <w:i/>
          <w:iCs/>
          <w:lang w:val="en-GB"/>
        </w:rPr>
        <w:t xml:space="preserve"> </w:t>
      </w:r>
      <w:proofErr w:type="spellStart"/>
      <w:r w:rsidR="00EF231C" w:rsidRPr="00EF231C">
        <w:rPr>
          <w:i/>
          <w:iCs/>
          <w:lang w:val="en-GB"/>
        </w:rPr>
        <w:t>proiect</w:t>
      </w:r>
      <w:proofErr w:type="spellEnd"/>
    </w:p>
    <w:p w14:paraId="641AE347" w14:textId="6B7AE193" w:rsidR="00781C93" w:rsidRDefault="00EF231C" w:rsidP="00E7730C">
      <w:pPr>
        <w:ind w:firstLine="0"/>
        <w:jc w:val="center"/>
        <w:rPr>
          <w:lang w:val="en-GB"/>
        </w:rPr>
      </w:pPr>
      <w:r>
        <w:rPr>
          <w:noProof/>
          <w:color w:val="000000" w:themeColor="text1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0BDBDD" wp14:editId="1E13BEBF">
                <wp:simplePos x="0" y="0"/>
                <wp:positionH relativeFrom="margin">
                  <wp:posOffset>1844040</wp:posOffset>
                </wp:positionH>
                <wp:positionV relativeFrom="paragraph">
                  <wp:posOffset>182880</wp:posOffset>
                </wp:positionV>
                <wp:extent cx="2087880" cy="80772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80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CDC84" w14:textId="737820CD" w:rsidR="00EC33EE" w:rsidRPr="00EC33EE" w:rsidRDefault="00EC33EE" w:rsidP="00EC33EE">
                            <w:pPr>
                              <w:rPr>
                                <w:color w:val="007434"/>
                                <w:sz w:val="28"/>
                                <w:szCs w:val="28"/>
                                <w:lang w:val="ro-RO"/>
                                <w14:textFill>
                                  <w14:gradFill>
                                    <w14:gsLst>
                                      <w14:gs w14:pos="0">
                                        <w14:srgbClr w14:val="007434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7434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7434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 w:rsidRPr="00EC33EE">
                              <w:rPr>
                                <w:color w:val="007434"/>
                                <w:sz w:val="28"/>
                                <w:szCs w:val="28"/>
                                <w:lang w:val="ro-RO"/>
                                <w14:textFill>
                                  <w14:gradFill>
                                    <w14:gsLst>
                                      <w14:gs w14:pos="0">
                                        <w14:srgbClr w14:val="007434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7434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7434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Funcții publice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BDBDD" id="Rectangle 25" o:spid="_x0000_s1026" style="position:absolute;left:0;text-align:left;margin-left:145.2pt;margin-top:14.4pt;width:164.4pt;height:63.6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" filled="f" stroked="f">
                <v:textbox>
                  <w:txbxContent>
                    <w:p w14:paraId="5C9CDC84" w14:textId="737820CD" w:rsidR="00EC33EE" w:rsidRPr="00EC33EE" w:rsidRDefault="00EC33EE" w:rsidP="00EC33EE">
                      <w:pPr>
                        <w:rPr>
                          <w:color w:val="007434"/>
                          <w:sz w:val="28"/>
                          <w:szCs w:val="28"/>
                          <w:lang w:val="ro-RO"/>
                          <w14:textFill>
                            <w14:gradFill>
                              <w14:gsLst>
                                <w14:gs w14:pos="0">
                                  <w14:srgbClr w14:val="007434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7434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7434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 w:rsidRPr="00EC33EE">
                        <w:rPr>
                          <w:color w:val="007434"/>
                          <w:sz w:val="28"/>
                          <w:szCs w:val="28"/>
                          <w:lang w:val="ro-RO"/>
                          <w14:textFill>
                            <w14:gradFill>
                              <w14:gsLst>
                                <w14:gs w14:pos="0">
                                  <w14:srgbClr w14:val="007434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7434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7434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  <w:t>Funcții publice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4944C3" wp14:editId="699FA116">
                <wp:simplePos x="0" y="0"/>
                <wp:positionH relativeFrom="margin">
                  <wp:align>center</wp:align>
                </wp:positionH>
                <wp:positionV relativeFrom="paragraph">
                  <wp:posOffset>53340</wp:posOffset>
                </wp:positionV>
                <wp:extent cx="5783580" cy="3985260"/>
                <wp:effectExtent l="0" t="0" r="2667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3580" cy="3985260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6B5F6" w14:textId="543D1EA6" w:rsidR="00EC33EE" w:rsidRPr="00EC33EE" w:rsidRDefault="00EC33EE" w:rsidP="00EC33EE">
                            <w:pPr>
                              <w:ind w:firstLine="0"/>
                              <w:rPr>
                                <w:b/>
                                <w:bCs/>
                                <w:color w:val="00B050"/>
                                <w:lang w:val="ro-RO"/>
                                <w14:textFill>
                                  <w14:gradFill>
                                    <w14:gsLst>
                                      <w14:gs w14:pos="0">
                                        <w14:srgbClr w14:val="00B05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B05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B05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944C3" id="Rectangle 18" o:spid="_x0000_s1027" style="position:absolute;left:0;text-align:left;margin-left:0;margin-top:4.2pt;width:455.4pt;height:313.8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" fillcolor="#cfc" strokecolor="#6e6e6e [1604]" strokeweight="1pt">
                <v:textbox>
                  <w:txbxContent>
                    <w:p w14:paraId="2DD6B5F6" w14:textId="543D1EA6" w:rsidR="00EC33EE" w:rsidRPr="00EC33EE" w:rsidRDefault="00EC33EE" w:rsidP="00EC33EE">
                      <w:pPr>
                        <w:ind w:firstLine="0"/>
                        <w:rPr>
                          <w:b/>
                          <w:bCs/>
                          <w:color w:val="00B050"/>
                          <w:lang w:val="ro-RO"/>
                          <w14:textFill>
                            <w14:gradFill>
                              <w14:gsLst>
                                <w14:gs w14:pos="0">
                                  <w14:srgbClr w14:val="00B05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B05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B05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ECA55A" wp14:editId="7DAE1426">
                <wp:simplePos x="0" y="0"/>
                <wp:positionH relativeFrom="column">
                  <wp:posOffset>1767840</wp:posOffset>
                </wp:positionH>
                <wp:positionV relativeFrom="paragraph">
                  <wp:posOffset>106680</wp:posOffset>
                </wp:positionV>
                <wp:extent cx="2545080" cy="44196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54A9D98" w14:textId="19D646AC" w:rsidR="00781C93" w:rsidRDefault="00781C93">
                            <w:pPr>
                              <w:rPr>
                                <w:lang w:val="ro-RO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81C93">
                              <w:rPr>
                                <w:lang w:val="ro-RO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TDA Închiriere mașini</w:t>
                            </w:r>
                          </w:p>
                          <w:p w14:paraId="4C61EE7A" w14:textId="77777777" w:rsidR="00781C93" w:rsidRPr="00781C93" w:rsidRDefault="00781C93">
                            <w:pPr>
                              <w:rPr>
                                <w:lang w:val="ro-RO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ECA55A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8" type="#_x0000_t202" style="position:absolute;left:0;text-align:left;margin-left:139.2pt;margin-top:8.4pt;width:200.4pt;height:34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" filled="f" stroked="f">
                <v:textbox>
                  <w:txbxContent>
                    <w:p w14:paraId="654A9D98" w14:textId="19D646AC" w:rsidR="00781C93" w:rsidRDefault="00781C93">
                      <w:pPr>
                        <w:rPr>
                          <w:lang w:val="ro-RO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81C93">
                        <w:rPr>
                          <w:lang w:val="ro-RO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>TDA Închiriere mașini</w:t>
                      </w:r>
                    </w:p>
                    <w:p w14:paraId="4C61EE7A" w14:textId="77777777" w:rsidR="00781C93" w:rsidRPr="00781C93" w:rsidRDefault="00781C93">
                      <w:pPr>
                        <w:rPr>
                          <w:lang w:val="ro-RO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8155EE" w14:textId="2DEA1593" w:rsidR="00781C93" w:rsidRDefault="00EF231C" w:rsidP="00E7730C">
      <w:pPr>
        <w:ind w:firstLine="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09C941" wp14:editId="084A62A0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577840" cy="2964180"/>
                <wp:effectExtent l="0" t="0" r="0" b="76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296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32A4F" w14:textId="77777777" w:rsidR="00EC143A" w:rsidRDefault="00EC143A" w:rsidP="00BB41F1">
                            <w:pPr>
                              <w:ind w:firstLine="0"/>
                              <w:rPr>
                                <w:color w:val="008000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8000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             </w:t>
                            </w:r>
                          </w:p>
                          <w:p w14:paraId="42D63FE1" w14:textId="440ABFAF" w:rsidR="00BB41F1" w:rsidRPr="00EC143A" w:rsidRDefault="00BB41F1" w:rsidP="00EC143A">
                            <w:pPr>
                              <w:ind w:firstLine="0"/>
                              <w:jc w:val="center"/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newl();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  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ins_la_urma();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        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nrMasini();         adauga_masina ();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isEmptyl();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isFull(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toStringl();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destroyl();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remove_primul();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sterge_masina(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remove_ultimul();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       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citirefisier();  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adaugafisier();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administrator();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client();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preluare_date_client()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  <w:r w:rsid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numar_tel();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parola();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confirmare</w:t>
                            </w:r>
                            <w:r w:rsidR="00EC143A"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EC143A">
                              <w:rPr>
                                <w:color w:val="008000"/>
                                <w:sz w:val="28"/>
                                <w:szCs w:val="28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C941" id="Text Box 31" o:spid="_x0000_s1029" type="#_x0000_t202" style="position:absolute;left:0;text-align:left;margin-left:0;margin-top:.6pt;width:439.2pt;height:233.4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" filled="f" stroked="f">
                <v:textbox>
                  <w:txbxContent>
                    <w:p w14:paraId="2E932A4F" w14:textId="77777777" w:rsidR="00EC143A" w:rsidRDefault="00EC143A" w:rsidP="00BB41F1">
                      <w:pPr>
                        <w:ind w:firstLine="0"/>
                        <w:rPr>
                          <w:color w:val="008000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008000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             </w:t>
                      </w:r>
                    </w:p>
                    <w:p w14:paraId="42D63FE1" w14:textId="440ABFAF" w:rsidR="00BB41F1" w:rsidRPr="00EC143A" w:rsidRDefault="00BB41F1" w:rsidP="00EC143A">
                      <w:pPr>
                        <w:ind w:firstLine="0"/>
                        <w:jc w:val="center"/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newl();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  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ins_la_urma();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        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nrMasini();         adauga_masina ();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isEmptyl();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isFull(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toStringl();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destroyl();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remove_primul();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sterge_masina(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remove_ultimul();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       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citirefisier();  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adaugafisier();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administrator();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client();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preluare_date_client()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  <w:r w:rsid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numar_tel();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parola();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confirmare</w:t>
                      </w:r>
                      <w:r w:rsidR="00EC143A"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EC143A">
                        <w:rPr>
                          <w:color w:val="008000"/>
                          <w:sz w:val="28"/>
                          <w:szCs w:val="28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92C10" wp14:editId="73922826">
                <wp:simplePos x="0" y="0"/>
                <wp:positionH relativeFrom="column">
                  <wp:posOffset>160020</wp:posOffset>
                </wp:positionH>
                <wp:positionV relativeFrom="paragraph">
                  <wp:posOffset>304800</wp:posOffset>
                </wp:positionV>
                <wp:extent cx="5615940" cy="7620"/>
                <wp:effectExtent l="0" t="0" r="22860" b="3048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5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411E4" id="Straight Connector 2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6pt,24pt" to="454.8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A8AF3D" wp14:editId="5CEA703A">
                <wp:simplePos x="0" y="0"/>
                <wp:positionH relativeFrom="margin">
                  <wp:posOffset>137160</wp:posOffset>
                </wp:positionH>
                <wp:positionV relativeFrom="paragraph">
                  <wp:posOffset>30480</wp:posOffset>
                </wp:positionV>
                <wp:extent cx="5654040" cy="7620"/>
                <wp:effectExtent l="0" t="0" r="22860" b="3048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4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A96631" id="Straight Connector 2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8pt,2.4pt" to="456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FCE6CF9" w14:textId="003FE2BD" w:rsidR="00781C93" w:rsidRDefault="00781C93" w:rsidP="00E7730C">
      <w:pPr>
        <w:ind w:firstLine="0"/>
        <w:jc w:val="center"/>
        <w:rPr>
          <w:lang w:val="en-GB"/>
        </w:rPr>
      </w:pPr>
    </w:p>
    <w:p w14:paraId="36360B7D" w14:textId="0DD6F125" w:rsidR="00781C93" w:rsidRDefault="00781C93" w:rsidP="00E7730C">
      <w:pPr>
        <w:ind w:firstLine="0"/>
        <w:jc w:val="center"/>
        <w:rPr>
          <w:lang w:val="en-GB"/>
        </w:rPr>
      </w:pPr>
    </w:p>
    <w:p w14:paraId="4FDF5C92" w14:textId="7734B188" w:rsidR="00781C93" w:rsidRDefault="00781C93" w:rsidP="00E7730C">
      <w:pPr>
        <w:ind w:firstLine="0"/>
        <w:jc w:val="center"/>
        <w:rPr>
          <w:lang w:val="en-GB"/>
        </w:rPr>
      </w:pPr>
    </w:p>
    <w:p w14:paraId="5F9F3850" w14:textId="27B533E1" w:rsidR="00781C93" w:rsidRPr="00EC33EE" w:rsidRDefault="00EC33EE" w:rsidP="00E7730C">
      <w:pPr>
        <w:ind w:firstLine="0"/>
        <w:jc w:val="center"/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Funcții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publice</w:t>
      </w:r>
      <w:proofErr w:type="spellEnd"/>
    </w:p>
    <w:p w14:paraId="0F959494" w14:textId="45EE3357" w:rsidR="00781C93" w:rsidRDefault="00781C93" w:rsidP="00E7730C">
      <w:pPr>
        <w:ind w:firstLine="0"/>
        <w:jc w:val="center"/>
        <w:rPr>
          <w:lang w:val="en-GB"/>
        </w:rPr>
      </w:pPr>
    </w:p>
    <w:p w14:paraId="3C753AD5" w14:textId="08A40D22" w:rsidR="00781C93" w:rsidRDefault="00781C93" w:rsidP="00E7730C">
      <w:pPr>
        <w:ind w:firstLine="0"/>
        <w:jc w:val="center"/>
        <w:rPr>
          <w:lang w:val="en-GB"/>
        </w:rPr>
      </w:pPr>
    </w:p>
    <w:p w14:paraId="67EC629A" w14:textId="2E691756" w:rsidR="00781C93" w:rsidRDefault="00EF231C" w:rsidP="00E7730C">
      <w:pPr>
        <w:ind w:firstLine="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6EE1DC" wp14:editId="7A30A4FC">
                <wp:simplePos x="0" y="0"/>
                <wp:positionH relativeFrom="column">
                  <wp:posOffset>-266700</wp:posOffset>
                </wp:positionH>
                <wp:positionV relativeFrom="paragraph">
                  <wp:posOffset>198755</wp:posOffset>
                </wp:positionV>
                <wp:extent cx="5707380" cy="3200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8836E" w14:textId="55CFA4AF" w:rsidR="00781C93" w:rsidRPr="00EC33EE" w:rsidRDefault="00EC33EE">
                            <w:pPr>
                              <w:rPr>
                                <w:color w:val="00682F"/>
                                <w:sz w:val="28"/>
                                <w:szCs w:val="28"/>
                                <w:lang w:val="ro-RO"/>
                              </w:rPr>
                            </w:pPr>
                            <w:r w:rsidRPr="00EC33EE">
                              <w:rPr>
                                <w:color w:val="00682F"/>
                                <w:sz w:val="28"/>
                                <w:szCs w:val="28"/>
                                <w:lang w:val="ro-RO"/>
                              </w:rPr>
                              <w:t xml:space="preserve">                                                </w:t>
                            </w:r>
                            <w:r w:rsidR="00781C93" w:rsidRPr="00EC33EE">
                              <w:rPr>
                                <w:color w:val="00682F"/>
                                <w:sz w:val="28"/>
                                <w:szCs w:val="28"/>
                                <w:lang w:val="ro-RO"/>
                              </w:rPr>
                              <w:t>Funcții private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E1DC" id="Text Box 23" o:spid="_x0000_s1030" type="#_x0000_t202" style="position:absolute;left:0;text-align:left;margin-left:-21pt;margin-top:15.65pt;width:449.4pt;height:25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" filled="f" stroked="f">
                <v:textbox>
                  <w:txbxContent>
                    <w:p w14:paraId="4DF8836E" w14:textId="55CFA4AF" w:rsidR="00781C93" w:rsidRPr="00EC33EE" w:rsidRDefault="00EC33EE">
                      <w:pPr>
                        <w:rPr>
                          <w:color w:val="00682F"/>
                          <w:sz w:val="28"/>
                          <w:szCs w:val="28"/>
                          <w:lang w:val="ro-RO"/>
                        </w:rPr>
                      </w:pPr>
                      <w:r w:rsidRPr="00EC33EE">
                        <w:rPr>
                          <w:color w:val="00682F"/>
                          <w:sz w:val="28"/>
                          <w:szCs w:val="28"/>
                          <w:lang w:val="ro-RO"/>
                        </w:rPr>
                        <w:t xml:space="preserve">                                                </w:t>
                      </w:r>
                      <w:r w:rsidR="00781C93" w:rsidRPr="00EC33EE">
                        <w:rPr>
                          <w:color w:val="00682F"/>
                          <w:sz w:val="28"/>
                          <w:szCs w:val="28"/>
                          <w:lang w:val="ro-RO"/>
                        </w:rPr>
                        <w:t>Funcții private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093761" wp14:editId="3A5A6556">
                <wp:simplePos x="0" y="0"/>
                <wp:positionH relativeFrom="margin">
                  <wp:posOffset>137160</wp:posOffset>
                </wp:positionH>
                <wp:positionV relativeFrom="paragraph">
                  <wp:posOffset>243840</wp:posOffset>
                </wp:positionV>
                <wp:extent cx="565404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89D804" id="Straight Connector 30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8pt,19.2pt" to="456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0ACE53DD" w14:textId="73454F19" w:rsidR="00781C93" w:rsidRDefault="00EF231C" w:rsidP="00E7730C">
      <w:pPr>
        <w:ind w:firstLine="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1E63D2" wp14:editId="1F509433">
                <wp:simplePos x="0" y="0"/>
                <wp:positionH relativeFrom="column">
                  <wp:posOffset>1790700</wp:posOffset>
                </wp:positionH>
                <wp:positionV relativeFrom="paragraph">
                  <wp:posOffset>252095</wp:posOffset>
                </wp:positionV>
                <wp:extent cx="2941320" cy="358140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82B1D" w14:textId="7F5525DA" w:rsidR="00EC143A" w:rsidRPr="00881617" w:rsidRDefault="00881617">
                            <w:pPr>
                              <w:rPr>
                                <w:color w:val="00800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881617">
                              <w:rPr>
                                <w:color w:val="00800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creareMasina</w:t>
                            </w:r>
                            <w:proofErr w:type="spellEnd"/>
                            <w:r w:rsidRPr="00881617">
                              <w:rPr>
                                <w:color w:val="00800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proofErr w:type="gramEnd"/>
                            <w:r w:rsidRPr="00881617">
                              <w:rPr>
                                <w:color w:val="00800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E63D2" id="Text Box 2" o:spid="_x0000_s1031" type="#_x0000_t202" style="position:absolute;left:0;text-align:left;margin-left:141pt;margin-top:19.85pt;width:231.6pt;height:2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" filled="f" stroked="f">
                <v:textbox>
                  <w:txbxContent>
                    <w:p w14:paraId="14E82B1D" w14:textId="7F5525DA" w:rsidR="00EC143A" w:rsidRPr="00881617" w:rsidRDefault="00881617">
                      <w:pPr>
                        <w:rPr>
                          <w:color w:val="00800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proofErr w:type="gramStart"/>
                      <w:r w:rsidRPr="00881617">
                        <w:rPr>
                          <w:color w:val="00800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creareMasina</w:t>
                      </w:r>
                      <w:proofErr w:type="spellEnd"/>
                      <w:r w:rsidRPr="00881617">
                        <w:rPr>
                          <w:color w:val="00800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proofErr w:type="gramEnd"/>
                      <w:r w:rsidRPr="00881617">
                        <w:rPr>
                          <w:color w:val="00800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E614B1" wp14:editId="421829FA">
                <wp:simplePos x="0" y="0"/>
                <wp:positionH relativeFrom="margin">
                  <wp:posOffset>213360</wp:posOffset>
                </wp:positionH>
                <wp:positionV relativeFrom="paragraph">
                  <wp:posOffset>137160</wp:posOffset>
                </wp:positionV>
                <wp:extent cx="5585460" cy="152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54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FBA71" id="Straight Connector 2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.8pt,10.8pt" to="456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039128B9" w14:textId="2695124E" w:rsidR="00781C93" w:rsidRDefault="00781C93" w:rsidP="00E7730C">
      <w:pPr>
        <w:ind w:firstLine="0"/>
        <w:jc w:val="center"/>
        <w:rPr>
          <w:lang w:val="en-GB"/>
        </w:rPr>
      </w:pPr>
    </w:p>
    <w:p w14:paraId="493365AD" w14:textId="7AF0D6A0" w:rsidR="00781C93" w:rsidRDefault="00781C93" w:rsidP="00E7730C">
      <w:pPr>
        <w:ind w:firstLine="0"/>
        <w:jc w:val="center"/>
        <w:rPr>
          <w:lang w:val="en-GB"/>
        </w:rPr>
      </w:pPr>
    </w:p>
    <w:p w14:paraId="0EAD3188" w14:textId="7792F250" w:rsidR="00881617" w:rsidRDefault="00EF231C" w:rsidP="00EF231C">
      <w:pPr>
        <w:ind w:firstLine="0"/>
        <w:jc w:val="center"/>
        <w:rPr>
          <w:i/>
          <w:iCs/>
          <w:lang w:val="en-GB"/>
        </w:rPr>
      </w:pPr>
      <w:r w:rsidRPr="00EF231C">
        <w:rPr>
          <w:i/>
          <w:iCs/>
          <w:lang w:val="en-GB"/>
        </w:rPr>
        <w:t xml:space="preserve">Fig.3 </w:t>
      </w:r>
      <w:proofErr w:type="spellStart"/>
      <w:r w:rsidRPr="00EF231C">
        <w:rPr>
          <w:i/>
          <w:iCs/>
          <w:lang w:val="en-GB"/>
        </w:rPr>
        <w:t>Funcțiile</w:t>
      </w:r>
      <w:proofErr w:type="spellEnd"/>
      <w:r w:rsidRPr="00EF231C">
        <w:rPr>
          <w:i/>
          <w:iCs/>
          <w:lang w:val="en-GB"/>
        </w:rPr>
        <w:t xml:space="preserve"> TDA</w:t>
      </w:r>
    </w:p>
    <w:p w14:paraId="5B66F1C1" w14:textId="77777777" w:rsidR="00EF231C" w:rsidRPr="00EF231C" w:rsidRDefault="00EF231C" w:rsidP="00EF231C">
      <w:pPr>
        <w:ind w:firstLine="0"/>
        <w:jc w:val="center"/>
        <w:rPr>
          <w:i/>
          <w:iCs/>
          <w:lang w:val="en-GB"/>
        </w:rPr>
      </w:pPr>
    </w:p>
    <w:sdt>
      <w:sdtPr>
        <w:id w:val="-2094455958"/>
        <w:lock w:val="sdtContentLocked"/>
        <w:placeholder>
          <w:docPart w:val="DefaultPlaceholder_-1854013440"/>
        </w:placeholder>
      </w:sdtPr>
      <w:sdtEndPr>
        <w:rPr>
          <w:lang w:val="ro-RO"/>
        </w:rPr>
      </w:sdtEndPr>
      <w:sdtContent>
        <w:p w14:paraId="74F774DD" w14:textId="1CCB62AC" w:rsidR="004C6DB9" w:rsidRPr="002C238E" w:rsidRDefault="004C6DB9" w:rsidP="004C6DB9">
          <w:pPr>
            <w:pStyle w:val="Heading1"/>
            <w:rPr>
              <w:lang w:val="ro-RO"/>
            </w:rPr>
          </w:pPr>
          <w:r>
            <w:t>Considera</w:t>
          </w:r>
          <w:r>
            <w:rPr>
              <w:lang w:val="ro-RO"/>
            </w:rPr>
            <w:t>ții de implementare</w:t>
          </w:r>
        </w:p>
      </w:sdtContent>
    </w:sdt>
    <w:p w14:paraId="625339CE" w14:textId="203B6D3B" w:rsidR="003156D8" w:rsidRDefault="00E55EF5" w:rsidP="00EF231C">
      <w:pPr>
        <w:rPr>
          <w:lang w:val="en-GB"/>
        </w:rPr>
      </w:pPr>
      <w:proofErr w:type="spellStart"/>
      <w:r>
        <w:t>Pentru</w:t>
      </w:r>
      <w:proofErr w:type="spellEnd"/>
      <w:r>
        <w:t xml:space="preserve"> </w:t>
      </w:r>
      <w:proofErr w:type="spellStart"/>
      <w:r>
        <w:t>modelarea</w:t>
      </w:r>
      <w:proofErr w:type="spellEnd"/>
      <w:r>
        <w:t xml:space="preserve"> </w:t>
      </w:r>
      <w:proofErr w:type="spellStart"/>
      <w:r>
        <w:t>nodului</w:t>
      </w:r>
      <w:proofErr w:type="spellEnd"/>
      <w:r>
        <w:t xml:space="preserve"> din list</w:t>
      </w:r>
      <w:r>
        <w:rPr>
          <w:lang w:val="ro-RO"/>
        </w:rPr>
        <w:t>ă am folosit structura „</w:t>
      </w:r>
      <w:r w:rsidRPr="00E55EF5">
        <w:rPr>
          <w:i/>
          <w:iCs/>
          <w:lang w:val="ro-RO"/>
        </w:rPr>
        <w:t>masina</w:t>
      </w:r>
      <w:r>
        <w:t xml:space="preserve"> </w:t>
      </w:r>
      <w:proofErr w:type="gramStart"/>
      <w:r>
        <w:t>“</w:t>
      </w:r>
      <w:r>
        <w:rPr>
          <w:lang w:val="en-GB"/>
        </w:rPr>
        <w:t xml:space="preserve"> :</w:t>
      </w:r>
      <w:proofErr w:type="gramEnd"/>
    </w:p>
    <w:p w14:paraId="0240119F" w14:textId="7090C559" w:rsidR="00E55EF5" w:rsidRDefault="00E55EF5" w:rsidP="003156D8">
      <w:pPr>
        <w:ind w:firstLine="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35658CD" wp14:editId="42997FF9">
            <wp:extent cx="2720340" cy="2286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D2A0" w14:textId="742FC1C6" w:rsidR="003156D8" w:rsidRDefault="00EF231C" w:rsidP="003156D8">
      <w:pPr>
        <w:ind w:firstLine="0"/>
        <w:jc w:val="center"/>
        <w:rPr>
          <w:i/>
          <w:iCs/>
          <w:lang w:val="en-GB"/>
        </w:rPr>
      </w:pPr>
      <w:r>
        <w:rPr>
          <w:i/>
          <w:iCs/>
          <w:lang w:val="en-GB"/>
        </w:rPr>
        <w:t xml:space="preserve">Fig,4 </w:t>
      </w:r>
      <w:proofErr w:type="spellStart"/>
      <w:r w:rsidR="003156D8" w:rsidRPr="003156D8">
        <w:rPr>
          <w:i/>
          <w:iCs/>
          <w:lang w:val="en-GB"/>
        </w:rPr>
        <w:t>Structura</w:t>
      </w:r>
      <w:proofErr w:type="spellEnd"/>
      <w:r w:rsidR="003156D8" w:rsidRPr="003156D8">
        <w:rPr>
          <w:i/>
          <w:iCs/>
          <w:lang w:val="en-GB"/>
        </w:rPr>
        <w:t xml:space="preserve"> </w:t>
      </w:r>
      <w:proofErr w:type="spellStart"/>
      <w:r w:rsidR="003156D8" w:rsidRPr="003156D8">
        <w:rPr>
          <w:i/>
          <w:iCs/>
          <w:lang w:val="en-GB"/>
        </w:rPr>
        <w:t>mașină</w:t>
      </w:r>
      <w:proofErr w:type="spellEnd"/>
    </w:p>
    <w:p w14:paraId="242A593C" w14:textId="77777777" w:rsidR="00EF231C" w:rsidRDefault="00EF231C" w:rsidP="00E55EF5">
      <w:pPr>
        <w:ind w:firstLine="0"/>
        <w:rPr>
          <w:i/>
          <w:iCs/>
          <w:lang w:val="en-GB"/>
        </w:rPr>
      </w:pPr>
    </w:p>
    <w:p w14:paraId="12AA4ADA" w14:textId="77777777" w:rsidR="00EF231C" w:rsidRDefault="004C01C3" w:rsidP="00EF231C">
      <w:pPr>
        <w:rPr>
          <w:lang w:val="en-GB"/>
        </w:rPr>
      </w:pPr>
      <w:proofErr w:type="spellStart"/>
      <w:r>
        <w:rPr>
          <w:lang w:val="en-GB"/>
        </w:rPr>
        <w:t>Proiectul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fost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realizat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utilizând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următoarele</w:t>
      </w:r>
      <w:proofErr w:type="spellEnd"/>
      <w:r>
        <w:rPr>
          <w:lang w:val="en-GB"/>
        </w:rPr>
        <w:t xml:space="preserve"> funcții:</w:t>
      </w:r>
    </w:p>
    <w:p w14:paraId="66D4ACEE" w14:textId="77777777" w:rsidR="00EF231C" w:rsidRPr="00EF231C" w:rsidRDefault="004C01C3" w:rsidP="00EF231C">
      <w:pPr>
        <w:rPr>
          <w:i/>
          <w:iCs/>
          <w:lang w:val="en-GB"/>
        </w:rPr>
      </w:pPr>
      <w:r w:rsidRPr="00EF231C">
        <w:rPr>
          <w:i/>
          <w:iCs/>
          <w:lang w:val="en-GB"/>
        </w:rPr>
        <w:t xml:space="preserve">1.Inițializarea </w:t>
      </w:r>
      <w:proofErr w:type="spellStart"/>
      <w:r w:rsidRPr="00EF231C">
        <w:rPr>
          <w:i/>
          <w:iCs/>
          <w:lang w:val="en-GB"/>
        </w:rPr>
        <w:t>unei</w:t>
      </w:r>
      <w:proofErr w:type="spellEnd"/>
      <w:r w:rsidRPr="00EF231C">
        <w:rPr>
          <w:i/>
          <w:iCs/>
          <w:lang w:val="en-GB"/>
        </w:rPr>
        <w:t xml:space="preserve"> </w:t>
      </w:r>
      <w:proofErr w:type="spellStart"/>
      <w:r w:rsidRPr="00EF231C">
        <w:rPr>
          <w:i/>
          <w:iCs/>
          <w:lang w:val="en-GB"/>
        </w:rPr>
        <w:t>liste</w:t>
      </w:r>
      <w:proofErr w:type="spellEnd"/>
      <w:r w:rsidRPr="00EF231C">
        <w:rPr>
          <w:i/>
          <w:iCs/>
          <w:lang w:val="en-GB"/>
        </w:rPr>
        <w:t>(</w:t>
      </w:r>
      <w:proofErr w:type="spellStart"/>
      <w:r w:rsidRPr="00EF231C">
        <w:rPr>
          <w:i/>
          <w:iCs/>
          <w:lang w:val="en-GB"/>
        </w:rPr>
        <w:t>newl</w:t>
      </w:r>
      <w:proofErr w:type="spellEnd"/>
      <w:r w:rsidRPr="00EF231C">
        <w:rPr>
          <w:i/>
          <w:iCs/>
          <w:lang w:val="en-GB"/>
        </w:rPr>
        <w:t>):</w:t>
      </w:r>
    </w:p>
    <w:p w14:paraId="1CA6536B" w14:textId="5083AEC5" w:rsidR="004C01C3" w:rsidRPr="00EF231C" w:rsidRDefault="004C01C3" w:rsidP="00EF231C">
      <w:pPr>
        <w:rPr>
          <w:lang w:val="en-GB"/>
        </w:rPr>
      </w:pPr>
      <w:proofErr w:type="spellStart"/>
      <w:r>
        <w:t>Rolul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funcții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a </w:t>
      </w:r>
      <w:proofErr w:type="spellStart"/>
      <w:r>
        <w:t>acolo</w:t>
      </w:r>
      <w:proofErr w:type="spellEnd"/>
      <w:r>
        <w:t xml:space="preserve"> </w:t>
      </w:r>
      <w:proofErr w:type="spellStart"/>
      <w:r>
        <w:t>spațiul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stocarea</w:t>
      </w:r>
      <w:proofErr w:type="spellEnd"/>
      <w:r>
        <w:t xml:space="preserve"> </w:t>
      </w:r>
      <w:proofErr w:type="spellStart"/>
      <w:r w:rsidR="0053621F">
        <w:t>unei</w:t>
      </w:r>
      <w:proofErr w:type="spellEnd"/>
      <w:r w:rsidR="0053621F">
        <w:t xml:space="preserve"> </w:t>
      </w:r>
      <w:proofErr w:type="spellStart"/>
      <w:r w:rsidR="0053621F">
        <w:t>liste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</w:t>
      </w:r>
      <w:proofErr w:type="gramStart"/>
      <w:r>
        <w:t>malloc(</w:t>
      </w:r>
      <w:proofErr w:type="gramEnd"/>
      <w:r>
        <w:t xml:space="preserve">),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de a </w:t>
      </w:r>
      <w:proofErr w:type="spellStart"/>
      <w:r>
        <w:t>returna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spațiului</w:t>
      </w:r>
      <w:proofErr w:type="spellEnd"/>
      <w:r>
        <w:t xml:space="preserve"> </w:t>
      </w:r>
      <w:proofErr w:type="spellStart"/>
      <w:r>
        <w:t>acordat</w:t>
      </w:r>
      <w:proofErr w:type="spellEnd"/>
      <w:r>
        <w:t xml:space="preserve">. </w:t>
      </w:r>
    </w:p>
    <w:p w14:paraId="2015763C" w14:textId="29393B65" w:rsidR="00003688" w:rsidRDefault="00003688" w:rsidP="00E55EF5">
      <w:pPr>
        <w:ind w:firstLine="0"/>
        <w:rPr>
          <w:lang w:val="en-GB"/>
        </w:rPr>
      </w:pPr>
      <w:r>
        <w:rPr>
          <w:noProof/>
        </w:rPr>
        <w:drawing>
          <wp:inline distT="0" distB="0" distL="0" distR="0" wp14:anchorId="322885CB" wp14:editId="1DB69BCD">
            <wp:extent cx="5478780" cy="21412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5880" w14:textId="28793BB9" w:rsidR="00003688" w:rsidRDefault="00EF231C" w:rsidP="00003688">
      <w:pPr>
        <w:ind w:firstLine="0"/>
        <w:jc w:val="center"/>
        <w:rPr>
          <w:i/>
          <w:iCs/>
          <w:lang w:val="ro-RO"/>
        </w:rPr>
      </w:pPr>
      <w:r>
        <w:rPr>
          <w:i/>
          <w:iCs/>
          <w:lang w:val="en-GB"/>
        </w:rPr>
        <w:t xml:space="preserve">Fig.5 </w:t>
      </w:r>
      <w:proofErr w:type="spellStart"/>
      <w:r w:rsidR="00003688" w:rsidRPr="00003688">
        <w:rPr>
          <w:i/>
          <w:iCs/>
          <w:lang w:val="en-GB"/>
        </w:rPr>
        <w:t>Func</w:t>
      </w:r>
      <w:proofErr w:type="spellEnd"/>
      <w:r w:rsidR="00003688" w:rsidRPr="00003688">
        <w:rPr>
          <w:i/>
          <w:iCs/>
          <w:lang w:val="ro-RO"/>
        </w:rPr>
        <w:t xml:space="preserve">ția </w:t>
      </w:r>
      <w:proofErr w:type="gramStart"/>
      <w:r w:rsidR="00003688" w:rsidRPr="00003688">
        <w:rPr>
          <w:i/>
          <w:iCs/>
          <w:lang w:val="ro-RO"/>
        </w:rPr>
        <w:t>newl(</w:t>
      </w:r>
      <w:proofErr w:type="gramEnd"/>
      <w:r w:rsidR="00003688" w:rsidRPr="00003688">
        <w:rPr>
          <w:i/>
          <w:iCs/>
          <w:lang w:val="ro-RO"/>
        </w:rPr>
        <w:t>)</w:t>
      </w:r>
    </w:p>
    <w:p w14:paraId="5209EFEF" w14:textId="77777777" w:rsidR="00EF231C" w:rsidRDefault="00EF231C" w:rsidP="00EF231C">
      <w:pPr>
        <w:rPr>
          <w:i/>
          <w:iCs/>
          <w:lang w:val="ro-RO"/>
        </w:rPr>
      </w:pPr>
    </w:p>
    <w:p w14:paraId="28398025" w14:textId="34418EA4" w:rsidR="00EF231C" w:rsidRPr="00EF231C" w:rsidRDefault="009D370D" w:rsidP="00EF231C">
      <w:pPr>
        <w:rPr>
          <w:i/>
          <w:iCs/>
          <w:lang w:val="ro-RO"/>
        </w:rPr>
      </w:pPr>
      <w:r w:rsidRPr="00EF231C">
        <w:rPr>
          <w:i/>
          <w:iCs/>
          <w:lang w:val="ro-RO"/>
        </w:rPr>
        <w:t xml:space="preserve">2.Crearea unei mașini </w:t>
      </w:r>
      <w:r w:rsidR="00EF231C" w:rsidRPr="00EF231C">
        <w:rPr>
          <w:i/>
          <w:iCs/>
          <w:lang w:val="ro-RO"/>
        </w:rPr>
        <w:t>(</w:t>
      </w:r>
      <w:r w:rsidRPr="00EF231C">
        <w:rPr>
          <w:i/>
          <w:iCs/>
          <w:lang w:val="ro-RO"/>
        </w:rPr>
        <w:t>creareMașină</w:t>
      </w:r>
      <w:r w:rsidR="00EF231C" w:rsidRPr="00EF231C">
        <w:rPr>
          <w:i/>
          <w:iCs/>
          <w:lang w:val="ro-RO"/>
        </w:rPr>
        <w:t>)</w:t>
      </w:r>
      <w:r w:rsidRPr="00EF231C">
        <w:rPr>
          <w:i/>
          <w:iCs/>
          <w:lang w:val="ro-RO"/>
        </w:rPr>
        <w:t>:</w:t>
      </w:r>
    </w:p>
    <w:p w14:paraId="2431AD71" w14:textId="48D181BC" w:rsidR="00EF231C" w:rsidRDefault="009D370D" w:rsidP="00EF231C">
      <w:pPr>
        <w:rPr>
          <w:lang w:val="ro-RO"/>
        </w:rPr>
      </w:pPr>
      <w:r>
        <w:rPr>
          <w:lang w:val="ro-RO"/>
        </w:rPr>
        <w:t xml:space="preserve">Această funcție are rolul de a aloca spațiul necesar pentru crearea unui element,utilizând funcția </w:t>
      </w:r>
      <w:r w:rsidRPr="00EF231C">
        <w:rPr>
          <w:i/>
          <w:iCs/>
          <w:u w:val="single"/>
          <w:lang w:val="ro-RO"/>
        </w:rPr>
        <w:t>malloc()</w:t>
      </w:r>
      <w:r>
        <w:rPr>
          <w:lang w:val="ro-RO"/>
        </w:rPr>
        <w:t>;.În cazul în care elementul este diferit de NULL, el va primi datele din structura masina, după care va fi returnat.</w:t>
      </w:r>
    </w:p>
    <w:p w14:paraId="47B5B490" w14:textId="0DB3F293" w:rsidR="009D370D" w:rsidRDefault="009D370D" w:rsidP="009D370D">
      <w:pPr>
        <w:ind w:firstLine="0"/>
        <w:rPr>
          <w:lang w:val="ro-RO"/>
        </w:rPr>
      </w:pPr>
      <w:r>
        <w:rPr>
          <w:noProof/>
        </w:rPr>
        <w:drawing>
          <wp:inline distT="0" distB="0" distL="0" distR="0" wp14:anchorId="0AA3B755" wp14:editId="6F7C46C5">
            <wp:extent cx="5943600" cy="1548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ABEC" w14:textId="60B1A2B0" w:rsidR="009D370D" w:rsidRDefault="00EF231C" w:rsidP="009D370D">
      <w:pPr>
        <w:ind w:firstLine="0"/>
        <w:jc w:val="center"/>
        <w:rPr>
          <w:i/>
          <w:iCs/>
          <w:lang w:val="ro-RO"/>
        </w:rPr>
      </w:pPr>
      <w:r>
        <w:rPr>
          <w:i/>
          <w:iCs/>
          <w:lang w:val="ro-RO"/>
        </w:rPr>
        <w:t xml:space="preserve">Fig.6 </w:t>
      </w:r>
      <w:r w:rsidR="009D370D" w:rsidRPr="009D370D">
        <w:rPr>
          <w:i/>
          <w:iCs/>
          <w:lang w:val="ro-RO"/>
        </w:rPr>
        <w:t>Funcția creareMasina</w:t>
      </w:r>
    </w:p>
    <w:p w14:paraId="3DF1B540" w14:textId="77777777" w:rsidR="003156D8" w:rsidRDefault="003156D8" w:rsidP="009D370D">
      <w:pPr>
        <w:ind w:firstLine="0"/>
        <w:rPr>
          <w:lang w:val="ro-RO"/>
        </w:rPr>
      </w:pPr>
    </w:p>
    <w:p w14:paraId="07B02471" w14:textId="24C7EE2B" w:rsidR="00EF231C" w:rsidRPr="00EF231C" w:rsidRDefault="009D370D" w:rsidP="00EF231C">
      <w:pPr>
        <w:rPr>
          <w:i/>
          <w:iCs/>
          <w:lang w:val="ro-RO"/>
        </w:rPr>
      </w:pPr>
      <w:r w:rsidRPr="00EF231C">
        <w:rPr>
          <w:i/>
          <w:iCs/>
          <w:lang w:val="ro-RO"/>
        </w:rPr>
        <w:t>3.</w:t>
      </w:r>
      <w:r w:rsidR="00EF231C">
        <w:rPr>
          <w:i/>
          <w:iCs/>
          <w:lang w:val="ro-RO"/>
        </w:rPr>
        <w:t>Inserarea unui element la sfârșitul listei</w:t>
      </w:r>
      <w:r w:rsidR="00FC65EF">
        <w:rPr>
          <w:i/>
          <w:iCs/>
          <w:lang w:val="ro-RO"/>
        </w:rPr>
        <w:t xml:space="preserve"> </w:t>
      </w:r>
      <w:r w:rsidR="00EF231C">
        <w:rPr>
          <w:i/>
          <w:iCs/>
          <w:lang w:val="ro-RO"/>
        </w:rPr>
        <w:t>(</w:t>
      </w:r>
      <w:r w:rsidR="00B87F37" w:rsidRPr="00EF231C">
        <w:rPr>
          <w:i/>
          <w:iCs/>
          <w:lang w:val="ro-RO"/>
        </w:rPr>
        <w:t>ins_la_urma</w:t>
      </w:r>
      <w:r w:rsidR="00EF231C">
        <w:rPr>
          <w:i/>
          <w:iCs/>
          <w:lang w:val="ro-RO"/>
        </w:rPr>
        <w:t>)</w:t>
      </w:r>
      <w:r w:rsidR="00B87F37" w:rsidRPr="00EF231C">
        <w:rPr>
          <w:i/>
          <w:iCs/>
          <w:lang w:val="ro-RO"/>
        </w:rPr>
        <w:t>:</w:t>
      </w:r>
    </w:p>
    <w:p w14:paraId="123F83DB" w14:textId="7CC327AC" w:rsidR="00B87F37" w:rsidRDefault="00B87F37" w:rsidP="00B87F37">
      <w:pPr>
        <w:rPr>
          <w:lang w:val="ro-RO"/>
        </w:rPr>
      </w:pPr>
      <w:r>
        <w:rPr>
          <w:lang w:val="ro-RO"/>
        </w:rPr>
        <w:t>În primul rând,în cadrul acestei funcții se verifică dacă lista are elemente.Dacă aceasta este plină,va fi afișată.În caz contrar se adaugă elemente în ea după care se returnează lista.</w:t>
      </w:r>
    </w:p>
    <w:p w14:paraId="65D5E000" w14:textId="77777777" w:rsidR="003156D8" w:rsidRDefault="003156D8" w:rsidP="00B87F37">
      <w:pPr>
        <w:rPr>
          <w:lang w:val="ro-RO"/>
        </w:rPr>
      </w:pPr>
    </w:p>
    <w:p w14:paraId="25B6CD4C" w14:textId="54AC3EBA" w:rsidR="00B87F37" w:rsidRDefault="00B87F37" w:rsidP="00B87F37">
      <w:pPr>
        <w:ind w:firstLine="0"/>
        <w:rPr>
          <w:lang w:val="ro-RO"/>
        </w:rPr>
      </w:pPr>
      <w:r>
        <w:rPr>
          <w:noProof/>
        </w:rPr>
        <w:drawing>
          <wp:inline distT="0" distB="0" distL="0" distR="0" wp14:anchorId="33D34398" wp14:editId="4E7409E4">
            <wp:extent cx="5943600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49AC" w14:textId="3F9D6BAB" w:rsidR="00B87F37" w:rsidRDefault="00EF231C" w:rsidP="00B87F37">
      <w:pPr>
        <w:ind w:firstLine="0"/>
        <w:jc w:val="center"/>
        <w:rPr>
          <w:i/>
          <w:iCs/>
          <w:lang w:val="ro-RO"/>
        </w:rPr>
      </w:pPr>
      <w:r>
        <w:rPr>
          <w:i/>
          <w:iCs/>
          <w:lang w:val="ro-RO"/>
        </w:rPr>
        <w:t>Fig.7 Funcția</w:t>
      </w:r>
      <w:r w:rsidR="00B87F37" w:rsidRPr="00B87F37">
        <w:rPr>
          <w:i/>
          <w:iCs/>
          <w:lang w:val="ro-RO"/>
        </w:rPr>
        <w:t xml:space="preserve"> ins_la_urma</w:t>
      </w:r>
    </w:p>
    <w:p w14:paraId="1730BD6F" w14:textId="77777777" w:rsidR="003156D8" w:rsidRDefault="003156D8" w:rsidP="00B87F37">
      <w:pPr>
        <w:ind w:firstLine="0"/>
        <w:rPr>
          <w:lang w:val="ro-RO"/>
        </w:rPr>
      </w:pPr>
    </w:p>
    <w:p w14:paraId="04A0603E" w14:textId="369F9FF3" w:rsidR="003156D8" w:rsidRDefault="0064396A" w:rsidP="00EF231C">
      <w:pPr>
        <w:rPr>
          <w:lang w:val="ro-RO"/>
        </w:rPr>
      </w:pPr>
      <w:r w:rsidRPr="00EF231C">
        <w:rPr>
          <w:i/>
          <w:iCs/>
          <w:lang w:val="ro-RO"/>
        </w:rPr>
        <w:t>4.</w:t>
      </w:r>
      <w:r w:rsidR="00FC65EF">
        <w:rPr>
          <w:i/>
          <w:iCs/>
          <w:lang w:val="ro-RO"/>
        </w:rPr>
        <w:t>Numărul de mașini din listă (</w:t>
      </w:r>
      <w:r w:rsidRPr="00EF231C">
        <w:rPr>
          <w:i/>
          <w:iCs/>
          <w:lang w:val="ro-RO"/>
        </w:rPr>
        <w:t>nrMasini</w:t>
      </w:r>
      <w:r w:rsidR="00FC65EF">
        <w:rPr>
          <w:i/>
          <w:iCs/>
          <w:lang w:val="ro-RO"/>
        </w:rPr>
        <w:t>)</w:t>
      </w:r>
      <w:r>
        <w:rPr>
          <w:lang w:val="ro-RO"/>
        </w:rPr>
        <w:t>:</w:t>
      </w:r>
    </w:p>
    <w:p w14:paraId="06036E52" w14:textId="5B8B30AB" w:rsidR="0064396A" w:rsidRDefault="0064396A" w:rsidP="00FC65EF">
      <w:pPr>
        <w:rPr>
          <w:lang w:val="ro-RO"/>
        </w:rPr>
      </w:pPr>
      <w:r>
        <w:rPr>
          <w:lang w:val="ro-RO"/>
        </w:rPr>
        <w:t>Are rolul de a returna numărul de mașini prezente în listă.</w:t>
      </w:r>
    </w:p>
    <w:p w14:paraId="77D49B9F" w14:textId="77777777" w:rsidR="00FC65EF" w:rsidRDefault="00FC65EF" w:rsidP="00B87F37">
      <w:pPr>
        <w:ind w:firstLine="0"/>
        <w:rPr>
          <w:lang w:val="ro-RO"/>
        </w:rPr>
      </w:pPr>
    </w:p>
    <w:p w14:paraId="38FAE1AE" w14:textId="0666F3B2" w:rsidR="0064396A" w:rsidRPr="00FC65EF" w:rsidRDefault="0064396A" w:rsidP="00FC65EF">
      <w:pPr>
        <w:rPr>
          <w:i/>
          <w:iCs/>
          <w:lang w:val="ro-RO"/>
        </w:rPr>
      </w:pPr>
      <w:r w:rsidRPr="00FC65EF">
        <w:rPr>
          <w:i/>
          <w:iCs/>
          <w:lang w:val="ro-RO"/>
        </w:rPr>
        <w:t>5</w:t>
      </w:r>
      <w:r w:rsidR="00FC65EF">
        <w:rPr>
          <w:i/>
          <w:iCs/>
          <w:lang w:val="ro-RO"/>
        </w:rPr>
        <w:t>.Verificare stare listă (</w:t>
      </w:r>
      <w:r w:rsidRPr="00FC65EF">
        <w:rPr>
          <w:i/>
          <w:iCs/>
          <w:lang w:val="ro-RO"/>
        </w:rPr>
        <w:t>isEmptyl și isFull</w:t>
      </w:r>
      <w:r w:rsidR="00FC65EF">
        <w:rPr>
          <w:i/>
          <w:iCs/>
          <w:lang w:val="ro-RO"/>
        </w:rPr>
        <w:t>)</w:t>
      </w:r>
      <w:r w:rsidR="00675F8D" w:rsidRPr="00FC65EF">
        <w:rPr>
          <w:i/>
          <w:iCs/>
          <w:lang w:val="ro-RO"/>
        </w:rPr>
        <w:t>:</w:t>
      </w:r>
    </w:p>
    <w:p w14:paraId="2E9A594F" w14:textId="49BA2855" w:rsidR="00675F8D" w:rsidRDefault="00675F8D" w:rsidP="00FC65EF">
      <w:pPr>
        <w:rPr>
          <w:lang w:val="ro-RO"/>
        </w:rPr>
      </w:pPr>
      <w:r>
        <w:rPr>
          <w:lang w:val="ro-RO"/>
        </w:rPr>
        <w:t>Funcția isEmptyl verifică dacă lista este goală iar funcția isFull verifică dacă lista este plină.</w:t>
      </w:r>
    </w:p>
    <w:p w14:paraId="5D3EE68B" w14:textId="77777777" w:rsidR="003156D8" w:rsidRDefault="003156D8" w:rsidP="00B87F37">
      <w:pPr>
        <w:ind w:firstLine="0"/>
        <w:rPr>
          <w:lang w:val="ro-RO"/>
        </w:rPr>
      </w:pPr>
    </w:p>
    <w:p w14:paraId="2F89338F" w14:textId="6EF349E6" w:rsidR="00B87F37" w:rsidRPr="00FC65EF" w:rsidRDefault="00675F8D" w:rsidP="00FC65EF">
      <w:pPr>
        <w:rPr>
          <w:i/>
          <w:iCs/>
          <w:lang w:val="ro-RO"/>
        </w:rPr>
      </w:pPr>
      <w:r w:rsidRPr="00FC65EF">
        <w:rPr>
          <w:i/>
          <w:iCs/>
          <w:lang w:val="ro-RO"/>
        </w:rPr>
        <w:t>6</w:t>
      </w:r>
      <w:r w:rsidR="00B87F37" w:rsidRPr="00FC65EF">
        <w:rPr>
          <w:i/>
          <w:iCs/>
          <w:lang w:val="ro-RO"/>
        </w:rPr>
        <w:t>.</w:t>
      </w:r>
      <w:r w:rsidR="00FC65EF">
        <w:rPr>
          <w:i/>
          <w:iCs/>
          <w:lang w:val="ro-RO"/>
        </w:rPr>
        <w:t>Afișsarea listei</w:t>
      </w:r>
      <w:r w:rsidR="00B87F37" w:rsidRPr="00FC65EF">
        <w:rPr>
          <w:i/>
          <w:iCs/>
          <w:lang w:val="ro-RO"/>
        </w:rPr>
        <w:t xml:space="preserve"> </w:t>
      </w:r>
      <w:r w:rsidR="00FC65EF">
        <w:rPr>
          <w:i/>
          <w:iCs/>
          <w:lang w:val="ro-RO"/>
        </w:rPr>
        <w:t>(</w:t>
      </w:r>
      <w:r w:rsidR="00B87F37" w:rsidRPr="00FC65EF">
        <w:rPr>
          <w:i/>
          <w:iCs/>
          <w:lang w:val="ro-RO"/>
        </w:rPr>
        <w:t>toString</w:t>
      </w:r>
      <w:r w:rsidR="00FC65EF">
        <w:rPr>
          <w:i/>
          <w:iCs/>
          <w:lang w:val="ro-RO"/>
        </w:rPr>
        <w:t>)</w:t>
      </w:r>
      <w:r w:rsidR="00B87F37" w:rsidRPr="00FC65EF">
        <w:rPr>
          <w:i/>
          <w:iCs/>
          <w:lang w:val="ro-RO"/>
        </w:rPr>
        <w:t>:</w:t>
      </w:r>
    </w:p>
    <w:p w14:paraId="762CCD8A" w14:textId="2DD49ACB" w:rsidR="00B87F37" w:rsidRDefault="00B87F37" w:rsidP="00B87F37">
      <w:pPr>
        <w:ind w:firstLine="0"/>
        <w:rPr>
          <w:lang w:val="ro-RO"/>
        </w:rPr>
      </w:pPr>
      <w:r>
        <w:rPr>
          <w:lang w:val="ro-RO"/>
        </w:rPr>
        <w:tab/>
        <w:t xml:space="preserve">În cadrul acestei funcții se verifică starea listei.Dacă aceasta este </w:t>
      </w:r>
      <w:r w:rsidR="005069A5">
        <w:rPr>
          <w:lang w:val="ro-RO"/>
        </w:rPr>
        <w:t>goală,mesajul vida</w:t>
      </w:r>
    </w:p>
    <w:p w14:paraId="504331F7" w14:textId="431F2E09" w:rsidR="005069A5" w:rsidRDefault="005069A5" w:rsidP="00B87F37">
      <w:pPr>
        <w:ind w:firstLine="0"/>
        <w:rPr>
          <w:lang w:val="ro-RO"/>
        </w:rPr>
      </w:pPr>
      <w:r>
        <w:rPr>
          <w:lang w:val="ro-RO"/>
        </w:rPr>
        <w:t xml:space="preserve">va fi adăugat în </w:t>
      </w:r>
      <w:r w:rsidR="00734B26">
        <w:rPr>
          <w:lang w:val="ro-RO"/>
        </w:rPr>
        <w:t xml:space="preserve">cadrul  char </w:t>
      </w:r>
      <w:r>
        <w:rPr>
          <w:lang w:val="ro-RO"/>
        </w:rPr>
        <w:t xml:space="preserve"> s,primit ca variabilă în momentul declarării funcției.Altfel se parcurge lista element cu element, datele fiind stocate în cadrul variabilei buf,după care concatenate în s.</w:t>
      </w:r>
      <w:r w:rsidR="003156D8">
        <w:rPr>
          <w:lang w:val="ro-RO"/>
        </w:rPr>
        <w:t>La final variabila s este afișată.</w:t>
      </w:r>
    </w:p>
    <w:p w14:paraId="1E35F3E7" w14:textId="77777777" w:rsidR="00FC65EF" w:rsidRDefault="00FC65EF" w:rsidP="00B87F37">
      <w:pPr>
        <w:ind w:firstLine="0"/>
        <w:rPr>
          <w:lang w:val="ro-RO"/>
        </w:rPr>
      </w:pPr>
    </w:p>
    <w:p w14:paraId="2D395548" w14:textId="2C3FCCB7" w:rsidR="005069A5" w:rsidRDefault="005069A5" w:rsidP="00B87F37">
      <w:pPr>
        <w:ind w:firstLine="0"/>
        <w:rPr>
          <w:lang w:val="ro-RO"/>
        </w:rPr>
      </w:pPr>
      <w:r>
        <w:rPr>
          <w:noProof/>
        </w:rPr>
        <w:drawing>
          <wp:inline distT="0" distB="0" distL="0" distR="0" wp14:anchorId="1A208E22" wp14:editId="4B70810A">
            <wp:extent cx="5943600" cy="2887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A39D" w14:textId="36133D4B" w:rsidR="00FC65EF" w:rsidRPr="00FC65EF" w:rsidRDefault="00FC65EF" w:rsidP="00FC65EF">
      <w:pPr>
        <w:ind w:firstLine="0"/>
        <w:jc w:val="center"/>
        <w:rPr>
          <w:i/>
          <w:iCs/>
          <w:lang w:val="ro-RO"/>
        </w:rPr>
      </w:pPr>
      <w:r>
        <w:rPr>
          <w:i/>
          <w:iCs/>
          <w:lang w:val="ro-RO"/>
        </w:rPr>
        <w:t xml:space="preserve">Fig.8 </w:t>
      </w:r>
      <w:r w:rsidR="005069A5" w:rsidRPr="005069A5">
        <w:rPr>
          <w:i/>
          <w:iCs/>
          <w:lang w:val="ro-RO"/>
        </w:rPr>
        <w:t>Funcția toString</w:t>
      </w:r>
    </w:p>
    <w:p w14:paraId="7F74E918" w14:textId="77777777" w:rsidR="00FC65EF" w:rsidRDefault="00FC65EF" w:rsidP="005069A5">
      <w:pPr>
        <w:ind w:firstLine="0"/>
        <w:rPr>
          <w:lang w:val="ro-RO"/>
        </w:rPr>
      </w:pPr>
    </w:p>
    <w:p w14:paraId="6854ED88" w14:textId="1D297418" w:rsidR="00132EA6" w:rsidRPr="00FC65EF" w:rsidRDefault="00675F8D" w:rsidP="00132EA6">
      <w:pPr>
        <w:rPr>
          <w:i/>
          <w:iCs/>
          <w:lang w:val="ro-RO"/>
        </w:rPr>
      </w:pPr>
      <w:r w:rsidRPr="00FC65EF">
        <w:rPr>
          <w:i/>
          <w:iCs/>
          <w:lang w:val="ro-RO"/>
        </w:rPr>
        <w:t>7</w:t>
      </w:r>
      <w:r w:rsidR="005069A5" w:rsidRPr="00FC65EF">
        <w:rPr>
          <w:i/>
          <w:iCs/>
          <w:lang w:val="ro-RO"/>
        </w:rPr>
        <w:t>.</w:t>
      </w:r>
      <w:r w:rsidR="00FC65EF">
        <w:rPr>
          <w:i/>
          <w:iCs/>
          <w:lang w:val="ro-RO"/>
        </w:rPr>
        <w:t>Adăugare mașină în listă</w:t>
      </w:r>
      <w:r w:rsidR="005069A5" w:rsidRPr="00FC65EF">
        <w:rPr>
          <w:i/>
          <w:iCs/>
          <w:lang w:val="ro-RO"/>
        </w:rPr>
        <w:t xml:space="preserve"> </w:t>
      </w:r>
      <w:r w:rsidR="00FC65EF">
        <w:rPr>
          <w:i/>
          <w:iCs/>
          <w:lang w:val="ro-RO"/>
        </w:rPr>
        <w:t>(</w:t>
      </w:r>
      <w:r w:rsidR="005069A5" w:rsidRPr="00FC65EF">
        <w:rPr>
          <w:i/>
          <w:iCs/>
          <w:lang w:val="ro-RO"/>
        </w:rPr>
        <w:t>adauga_masina</w:t>
      </w:r>
      <w:r w:rsidR="00FC65EF">
        <w:rPr>
          <w:i/>
          <w:iCs/>
          <w:lang w:val="ro-RO"/>
        </w:rPr>
        <w:t>)</w:t>
      </w:r>
      <w:r w:rsidR="005069A5" w:rsidRPr="00FC65EF">
        <w:rPr>
          <w:i/>
          <w:iCs/>
          <w:lang w:val="ro-RO"/>
        </w:rPr>
        <w:t>:</w:t>
      </w:r>
    </w:p>
    <w:p w14:paraId="36E0B12C" w14:textId="29FB759F" w:rsidR="005069A5" w:rsidRDefault="005069A5" w:rsidP="005069A5">
      <w:pPr>
        <w:ind w:firstLine="0"/>
        <w:rPr>
          <w:lang w:val="ro-RO"/>
        </w:rPr>
      </w:pPr>
      <w:r>
        <w:rPr>
          <w:lang w:val="ro-RO"/>
        </w:rPr>
        <w:tab/>
        <w:t>Această funcție are rolul de a adăuga o mașină în listă.</w:t>
      </w:r>
      <w:r w:rsidR="003156D8">
        <w:rPr>
          <w:lang w:val="ro-RO"/>
        </w:rPr>
        <w:t>Datele sunt preluate de la tastatură.</w:t>
      </w:r>
      <w:r w:rsidR="00DD3790">
        <w:rPr>
          <w:lang w:val="ro-RO"/>
        </w:rPr>
        <w:t xml:space="preserve">Înainte de preluarea fiecărei date este curățată consola utilizând </w:t>
      </w:r>
      <w:r w:rsidR="00DD3790" w:rsidRPr="003156D8">
        <w:rPr>
          <w:i/>
          <w:iCs/>
          <w:u w:val="single"/>
          <w:lang w:val="ro-RO"/>
        </w:rPr>
        <w:t>fflush(stdin).</w:t>
      </w:r>
      <w:r w:rsidR="00DD3790">
        <w:rPr>
          <w:lang w:val="ro-RO"/>
        </w:rPr>
        <w:t xml:space="preserve">Pentru elementele de tip char, se alocă spațiu și se inițializează memoria alocată cu 0 folosind funcția </w:t>
      </w:r>
      <w:r w:rsidR="00DD3790" w:rsidRPr="003156D8">
        <w:rPr>
          <w:i/>
          <w:iCs/>
          <w:u w:val="single"/>
          <w:lang w:val="ro-RO"/>
        </w:rPr>
        <w:t>calloc().</w:t>
      </w:r>
      <w:r w:rsidR="00DD3790">
        <w:rPr>
          <w:lang w:val="ro-RO"/>
        </w:rPr>
        <w:t>Datele preluate sunt copiate în</w:t>
      </w:r>
      <w:r w:rsidR="00734B26">
        <w:rPr>
          <w:lang w:val="ro-RO"/>
        </w:rPr>
        <w:t xml:space="preserve">tr-o variabilă </w:t>
      </w:r>
      <w:r w:rsidR="00734B26" w:rsidRPr="003156D8">
        <w:rPr>
          <w:i/>
          <w:iCs/>
          <w:u w:val="single"/>
          <w:lang w:val="ro-RO"/>
        </w:rPr>
        <w:t xml:space="preserve">char </w:t>
      </w:r>
      <w:r w:rsidR="00DD3790" w:rsidRPr="003156D8">
        <w:rPr>
          <w:i/>
          <w:iCs/>
          <w:u w:val="single"/>
          <w:lang w:val="ro-RO"/>
        </w:rPr>
        <w:t>zona</w:t>
      </w:r>
      <w:r w:rsidR="00DD3790">
        <w:rPr>
          <w:lang w:val="ro-RO"/>
        </w:rPr>
        <w:t xml:space="preserve"> după care vor fi inserate la sfârșitul listei apelând funcția </w:t>
      </w:r>
      <w:r w:rsidR="00DD3790" w:rsidRPr="003156D8">
        <w:rPr>
          <w:i/>
          <w:iCs/>
          <w:u w:val="single"/>
          <w:lang w:val="ro-RO"/>
        </w:rPr>
        <w:t>ins_la_urma().</w:t>
      </w:r>
      <w:r w:rsidR="00DD3790">
        <w:rPr>
          <w:lang w:val="ro-RO"/>
        </w:rPr>
        <w:t>Deoarece lista de mașini este stocată într-un fișier, și adăugarea lor se face în același fișier.</w:t>
      </w:r>
    </w:p>
    <w:p w14:paraId="2EDC11E8" w14:textId="77777777" w:rsidR="00FC65EF" w:rsidRDefault="00FC65EF" w:rsidP="005069A5">
      <w:pPr>
        <w:ind w:firstLine="0"/>
        <w:rPr>
          <w:lang w:val="ro-RO"/>
        </w:rPr>
      </w:pPr>
    </w:p>
    <w:p w14:paraId="624434C2" w14:textId="067190C8" w:rsidR="00DD3790" w:rsidRDefault="00DD3790" w:rsidP="005069A5">
      <w:pPr>
        <w:ind w:firstLine="0"/>
        <w:rPr>
          <w:lang w:val="ro-RO"/>
        </w:rPr>
      </w:pPr>
      <w:r>
        <w:rPr>
          <w:noProof/>
        </w:rPr>
        <w:drawing>
          <wp:inline distT="0" distB="0" distL="0" distR="0" wp14:anchorId="4B3DE29E" wp14:editId="64A475D6">
            <wp:extent cx="5943600" cy="4709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9C87" w14:textId="5D029A1D" w:rsidR="00734B26" w:rsidRDefault="00734B26" w:rsidP="005069A5">
      <w:pPr>
        <w:ind w:firstLine="0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7C41EE95" wp14:editId="630817FE">
            <wp:extent cx="5943600" cy="2777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78AF" w14:textId="56C6F0D6" w:rsidR="00734B26" w:rsidRDefault="00FC65EF" w:rsidP="00734B26">
      <w:pPr>
        <w:ind w:firstLine="0"/>
        <w:jc w:val="center"/>
        <w:rPr>
          <w:i/>
          <w:iCs/>
          <w:lang w:val="ro-RO"/>
        </w:rPr>
      </w:pPr>
      <w:r>
        <w:rPr>
          <w:i/>
          <w:iCs/>
          <w:lang w:val="ro-RO"/>
        </w:rPr>
        <w:t xml:space="preserve">Fig.9 </w:t>
      </w:r>
      <w:r w:rsidR="00734B26" w:rsidRPr="00734B26">
        <w:rPr>
          <w:i/>
          <w:iCs/>
          <w:lang w:val="ro-RO"/>
        </w:rPr>
        <w:t>Funcția adauga_masina</w:t>
      </w:r>
    </w:p>
    <w:p w14:paraId="29122446" w14:textId="77777777" w:rsidR="00FC65EF" w:rsidRDefault="00FC65EF" w:rsidP="00734B26">
      <w:pPr>
        <w:ind w:firstLine="0"/>
        <w:jc w:val="center"/>
        <w:rPr>
          <w:i/>
          <w:iCs/>
          <w:lang w:val="ro-RO"/>
        </w:rPr>
      </w:pPr>
    </w:p>
    <w:p w14:paraId="1E515E48" w14:textId="77777777" w:rsidR="00FC65EF" w:rsidRDefault="00FC65EF" w:rsidP="00734B26">
      <w:pPr>
        <w:ind w:firstLine="0"/>
        <w:jc w:val="center"/>
        <w:rPr>
          <w:i/>
          <w:iCs/>
          <w:lang w:val="ro-RO"/>
        </w:rPr>
      </w:pPr>
    </w:p>
    <w:p w14:paraId="1916C771" w14:textId="19EDE716" w:rsidR="00FC65EF" w:rsidRDefault="00CE4318" w:rsidP="00FC65EF">
      <w:pPr>
        <w:ind w:firstLine="0"/>
        <w:jc w:val="center"/>
        <w:rPr>
          <w:i/>
          <w:iCs/>
          <w:lang w:val="ro-RO"/>
        </w:rPr>
      </w:pPr>
      <w:r>
        <w:rPr>
          <w:i/>
          <w:iCs/>
          <w:noProof/>
          <w:lang w:val="ro-RO"/>
        </w:rPr>
        <w:drawing>
          <wp:inline distT="0" distB="0" distL="0" distR="0" wp14:anchorId="4AD2564C" wp14:editId="704C557A">
            <wp:extent cx="4975860" cy="2667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1DA1" w14:textId="77777777" w:rsidR="00FC65EF" w:rsidRDefault="00FC65EF" w:rsidP="00734B26">
      <w:pPr>
        <w:ind w:firstLine="0"/>
        <w:jc w:val="center"/>
        <w:rPr>
          <w:i/>
          <w:iCs/>
          <w:lang w:val="ro-RO"/>
        </w:rPr>
      </w:pPr>
    </w:p>
    <w:p w14:paraId="09234AC8" w14:textId="148E034F" w:rsidR="00CE4318" w:rsidRDefault="00FC65EF" w:rsidP="00734B26">
      <w:pPr>
        <w:ind w:firstLine="0"/>
        <w:jc w:val="center"/>
        <w:rPr>
          <w:i/>
          <w:iCs/>
          <w:lang w:val="ro-RO"/>
        </w:rPr>
      </w:pPr>
      <w:r>
        <w:rPr>
          <w:i/>
          <w:iCs/>
          <w:lang w:val="ro-RO"/>
        </w:rPr>
        <w:t xml:space="preserve">Fig.10 </w:t>
      </w:r>
      <w:r w:rsidR="00CE4318">
        <w:rPr>
          <w:i/>
          <w:iCs/>
          <w:lang w:val="ro-RO"/>
        </w:rPr>
        <w:t>Reprezentare adăugare element în listă</w:t>
      </w:r>
    </w:p>
    <w:p w14:paraId="121AF138" w14:textId="77777777" w:rsidR="00CE4318" w:rsidRDefault="00CE4318" w:rsidP="00734B26">
      <w:pPr>
        <w:ind w:firstLine="0"/>
        <w:jc w:val="center"/>
        <w:rPr>
          <w:i/>
          <w:iCs/>
          <w:lang w:val="ro-RO"/>
        </w:rPr>
      </w:pPr>
    </w:p>
    <w:p w14:paraId="2C51249B" w14:textId="77777777" w:rsidR="00FC65EF" w:rsidRDefault="00FC65EF" w:rsidP="00FC65EF">
      <w:pPr>
        <w:rPr>
          <w:i/>
          <w:iCs/>
          <w:lang w:val="ro-RO"/>
        </w:rPr>
      </w:pPr>
    </w:p>
    <w:p w14:paraId="5D80F8BD" w14:textId="77777777" w:rsidR="00FC65EF" w:rsidRDefault="00FC65EF" w:rsidP="00FC65EF">
      <w:pPr>
        <w:rPr>
          <w:i/>
          <w:iCs/>
          <w:lang w:val="ro-RO"/>
        </w:rPr>
      </w:pPr>
    </w:p>
    <w:p w14:paraId="293B9FA8" w14:textId="37D35AFA" w:rsidR="00734B26" w:rsidRPr="00FC65EF" w:rsidRDefault="00675F8D" w:rsidP="00FC65EF">
      <w:pPr>
        <w:rPr>
          <w:i/>
          <w:iCs/>
          <w:lang w:val="ro-RO"/>
        </w:rPr>
      </w:pPr>
      <w:r w:rsidRPr="00FC65EF">
        <w:rPr>
          <w:i/>
          <w:iCs/>
          <w:lang w:val="ro-RO"/>
        </w:rPr>
        <w:t>8</w:t>
      </w:r>
      <w:r w:rsidR="00734B26" w:rsidRPr="00FC65EF">
        <w:rPr>
          <w:i/>
          <w:iCs/>
          <w:lang w:val="ro-RO"/>
        </w:rPr>
        <w:t>.</w:t>
      </w:r>
      <w:r w:rsidR="00FC65EF">
        <w:rPr>
          <w:i/>
          <w:iCs/>
          <w:lang w:val="ro-RO"/>
        </w:rPr>
        <w:t xml:space="preserve">Scrierea datelor în fișier </w:t>
      </w:r>
      <w:r w:rsidR="00734B26" w:rsidRPr="00FC65EF">
        <w:rPr>
          <w:i/>
          <w:iCs/>
          <w:lang w:val="ro-RO"/>
        </w:rPr>
        <w:t xml:space="preserve"> </w:t>
      </w:r>
      <w:r w:rsidR="00FC65EF">
        <w:rPr>
          <w:i/>
          <w:iCs/>
          <w:lang w:val="ro-RO"/>
        </w:rPr>
        <w:t>(</w:t>
      </w:r>
      <w:r w:rsidR="00734B26" w:rsidRPr="00FC65EF">
        <w:rPr>
          <w:i/>
          <w:iCs/>
          <w:lang w:val="ro-RO"/>
        </w:rPr>
        <w:t>adaugafisier</w:t>
      </w:r>
      <w:r w:rsidR="00FC65EF">
        <w:rPr>
          <w:i/>
          <w:iCs/>
          <w:lang w:val="ro-RO"/>
        </w:rPr>
        <w:t>)</w:t>
      </w:r>
      <w:r w:rsidR="00734B26" w:rsidRPr="00FC65EF">
        <w:rPr>
          <w:i/>
          <w:iCs/>
          <w:lang w:val="ro-RO"/>
        </w:rPr>
        <w:t>:</w:t>
      </w:r>
    </w:p>
    <w:p w14:paraId="3546AB64" w14:textId="7A4BEC92" w:rsidR="00734B26" w:rsidRDefault="00734B26" w:rsidP="00734B26">
      <w:pPr>
        <w:ind w:firstLine="0"/>
        <w:rPr>
          <w:lang w:val="ro-RO"/>
        </w:rPr>
      </w:pPr>
      <w:r>
        <w:rPr>
          <w:lang w:val="ro-RO"/>
        </w:rPr>
        <w:tab/>
        <w:t>Această funcție are rolul de a scrie datele într-un fișier text.</w:t>
      </w:r>
    </w:p>
    <w:p w14:paraId="4DBF8EEE" w14:textId="77777777" w:rsidR="00FC65EF" w:rsidRDefault="00FC65EF" w:rsidP="00734B26">
      <w:pPr>
        <w:ind w:firstLine="0"/>
        <w:rPr>
          <w:lang w:val="ro-RO"/>
        </w:rPr>
      </w:pPr>
    </w:p>
    <w:p w14:paraId="45FCA2BD" w14:textId="7B9826F2" w:rsidR="00734B26" w:rsidRDefault="00734B26" w:rsidP="00734B26">
      <w:pPr>
        <w:ind w:firstLine="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31C4FA2F" wp14:editId="4A07F856">
            <wp:extent cx="4602480" cy="31699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0695" w14:textId="77777777" w:rsidR="00FC65EF" w:rsidRDefault="00FC65EF" w:rsidP="00734B26">
      <w:pPr>
        <w:ind w:firstLine="0"/>
        <w:jc w:val="center"/>
        <w:rPr>
          <w:lang w:val="ro-RO"/>
        </w:rPr>
      </w:pPr>
    </w:p>
    <w:p w14:paraId="70972295" w14:textId="7E6E215D" w:rsidR="00FC65EF" w:rsidRPr="00FC65EF" w:rsidRDefault="00FC65EF" w:rsidP="00734B26">
      <w:pPr>
        <w:ind w:firstLine="0"/>
        <w:jc w:val="center"/>
        <w:rPr>
          <w:i/>
          <w:iCs/>
          <w:lang w:val="ro-RO"/>
        </w:rPr>
      </w:pPr>
      <w:r w:rsidRPr="00FC65EF">
        <w:rPr>
          <w:i/>
          <w:iCs/>
          <w:lang w:val="ro-RO"/>
        </w:rPr>
        <w:t>Fig.11 Funcția adaugafisier</w:t>
      </w:r>
    </w:p>
    <w:p w14:paraId="521E9DCA" w14:textId="77777777" w:rsidR="00FC65EF" w:rsidRDefault="00FC65EF" w:rsidP="00FC65EF">
      <w:pPr>
        <w:rPr>
          <w:i/>
          <w:iCs/>
          <w:lang w:val="ro-RO"/>
        </w:rPr>
      </w:pPr>
    </w:p>
    <w:p w14:paraId="46C2B405" w14:textId="42650F49" w:rsidR="00FC65EF" w:rsidRPr="00FC65EF" w:rsidRDefault="00675F8D" w:rsidP="00132EA6">
      <w:pPr>
        <w:rPr>
          <w:i/>
          <w:iCs/>
          <w:lang w:val="ro-RO"/>
        </w:rPr>
      </w:pPr>
      <w:r w:rsidRPr="00FC65EF">
        <w:rPr>
          <w:i/>
          <w:iCs/>
          <w:lang w:val="ro-RO"/>
        </w:rPr>
        <w:t>9</w:t>
      </w:r>
      <w:r w:rsidR="00734B26" w:rsidRPr="00FC65EF">
        <w:rPr>
          <w:i/>
          <w:iCs/>
          <w:lang w:val="ro-RO"/>
        </w:rPr>
        <w:t>.</w:t>
      </w:r>
      <w:r w:rsidR="00FC65EF">
        <w:rPr>
          <w:i/>
          <w:iCs/>
          <w:lang w:val="ro-RO"/>
        </w:rPr>
        <w:t>Citirea datelor din fișier</w:t>
      </w:r>
      <w:r w:rsidR="00734B26" w:rsidRPr="00FC65EF">
        <w:rPr>
          <w:i/>
          <w:iCs/>
          <w:lang w:val="ro-RO"/>
        </w:rPr>
        <w:t xml:space="preserve"> </w:t>
      </w:r>
      <w:r w:rsidR="00FC65EF">
        <w:rPr>
          <w:i/>
          <w:iCs/>
          <w:lang w:val="ro-RO"/>
        </w:rPr>
        <w:t>(</w:t>
      </w:r>
      <w:r w:rsidR="00734B26" w:rsidRPr="00FC65EF">
        <w:rPr>
          <w:i/>
          <w:iCs/>
          <w:lang w:val="ro-RO"/>
        </w:rPr>
        <w:t>citirefisier</w:t>
      </w:r>
      <w:r w:rsidR="00FC65EF">
        <w:rPr>
          <w:i/>
          <w:iCs/>
          <w:lang w:val="ro-RO"/>
        </w:rPr>
        <w:t>)</w:t>
      </w:r>
      <w:r w:rsidR="00734B26" w:rsidRPr="00FC65EF">
        <w:rPr>
          <w:i/>
          <w:iCs/>
          <w:lang w:val="ro-RO"/>
        </w:rPr>
        <w:t>:</w:t>
      </w:r>
    </w:p>
    <w:p w14:paraId="6C50BF97" w14:textId="61D06813" w:rsidR="00734B26" w:rsidRDefault="00734B26" w:rsidP="00734B26">
      <w:pPr>
        <w:ind w:firstLine="0"/>
      </w:pPr>
      <w:r>
        <w:rPr>
          <w:lang w:val="ro-RO"/>
        </w:rPr>
        <w:tab/>
      </w:r>
      <w:r w:rsidR="006E6BE8">
        <w:rPr>
          <w:lang w:val="ro-RO"/>
        </w:rPr>
        <w:t>Această funcție a fost creată pentru a se putea citi date dintr-un fișier text.</w:t>
      </w:r>
      <w:r w:rsidR="006E6BE8" w:rsidRPr="006E6BE8">
        <w:t xml:space="preserve"> </w:t>
      </w:r>
      <w:proofErr w:type="spellStart"/>
      <w:r w:rsidR="006E6BE8">
        <w:t>Fiecare</w:t>
      </w:r>
      <w:proofErr w:type="spellEnd"/>
      <w:r w:rsidR="006E6BE8">
        <w:t xml:space="preserve"> </w:t>
      </w:r>
      <w:proofErr w:type="spellStart"/>
      <w:r w:rsidR="006E6BE8">
        <w:t>informație</w:t>
      </w:r>
      <w:proofErr w:type="spellEnd"/>
      <w:r w:rsidR="006E6BE8">
        <w:t xml:space="preserve"> </w:t>
      </w:r>
      <w:proofErr w:type="spellStart"/>
      <w:r w:rsidR="006E6BE8">
        <w:t>este</w:t>
      </w:r>
      <w:proofErr w:type="spellEnd"/>
      <w:r w:rsidR="006E6BE8">
        <w:t xml:space="preserve"> </w:t>
      </w:r>
      <w:proofErr w:type="spellStart"/>
      <w:r w:rsidR="006E6BE8">
        <w:t>cosiderată</w:t>
      </w:r>
      <w:proofErr w:type="spellEnd"/>
      <w:r w:rsidR="006E6BE8">
        <w:t xml:space="preserve"> </w:t>
      </w:r>
      <w:proofErr w:type="spellStart"/>
      <w:r w:rsidR="006E6BE8">
        <w:t>scrisă</w:t>
      </w:r>
      <w:proofErr w:type="spellEnd"/>
      <w:r w:rsidR="006E6BE8">
        <w:t xml:space="preserve"> pe o </w:t>
      </w:r>
      <w:proofErr w:type="spellStart"/>
      <w:r w:rsidR="006E6BE8">
        <w:t>linie</w:t>
      </w:r>
      <w:proofErr w:type="spellEnd"/>
      <w:r w:rsidR="006E6BE8">
        <w:t xml:space="preserve"> </w:t>
      </w:r>
      <w:proofErr w:type="spellStart"/>
      <w:r w:rsidR="006E6BE8">
        <w:t>fiind</w:t>
      </w:r>
      <w:proofErr w:type="spellEnd"/>
      <w:r w:rsidR="006E6BE8">
        <w:t xml:space="preserve"> </w:t>
      </w:r>
      <w:proofErr w:type="spellStart"/>
      <w:r w:rsidR="006E6BE8">
        <w:t>delimitată</w:t>
      </w:r>
      <w:proofErr w:type="spellEnd"/>
      <w:r w:rsidR="006E6BE8">
        <w:t xml:space="preserve"> de </w:t>
      </w:r>
      <w:proofErr w:type="spellStart"/>
      <w:proofErr w:type="gramStart"/>
      <w:r w:rsidR="006E6BE8">
        <w:t>separatorul</w:t>
      </w:r>
      <w:proofErr w:type="spellEnd"/>
      <w:r w:rsidR="006E6BE8">
        <w:t xml:space="preserve"> ,</w:t>
      </w:r>
      <w:proofErr w:type="gramEnd"/>
      <w:r w:rsidR="006E6BE8">
        <w:t xml:space="preserve"> .  </w:t>
      </w:r>
      <w:proofErr w:type="spellStart"/>
      <w:r w:rsidR="006E6BE8">
        <w:t>Pentru</w:t>
      </w:r>
      <w:proofErr w:type="spellEnd"/>
      <w:r w:rsidR="006E6BE8">
        <w:t xml:space="preserve"> </w:t>
      </w:r>
      <w:proofErr w:type="spellStart"/>
      <w:r w:rsidR="006E6BE8">
        <w:t>unele</w:t>
      </w:r>
      <w:proofErr w:type="spellEnd"/>
      <w:r w:rsidR="006E6BE8">
        <w:t xml:space="preserve"> </w:t>
      </w:r>
      <w:proofErr w:type="spellStart"/>
      <w:r w:rsidR="006E6BE8">
        <w:t>componete</w:t>
      </w:r>
      <w:proofErr w:type="spellEnd"/>
      <w:r w:rsidR="006E6BE8">
        <w:t xml:space="preserve"> </w:t>
      </w:r>
      <w:proofErr w:type="spellStart"/>
      <w:r w:rsidR="006E6BE8">
        <w:t>este</w:t>
      </w:r>
      <w:proofErr w:type="spellEnd"/>
      <w:r w:rsidR="006E6BE8">
        <w:t xml:space="preserve"> </w:t>
      </w:r>
      <w:proofErr w:type="spellStart"/>
      <w:r w:rsidR="006E6BE8">
        <w:t>alocat</w:t>
      </w:r>
      <w:proofErr w:type="spellEnd"/>
      <w:r w:rsidR="006E6BE8">
        <w:t xml:space="preserve"> </w:t>
      </w:r>
      <w:proofErr w:type="spellStart"/>
      <w:r w:rsidR="006E6BE8">
        <w:t>spațiul</w:t>
      </w:r>
      <w:proofErr w:type="spellEnd"/>
      <w:r w:rsidR="006E6BE8">
        <w:t xml:space="preserve"> </w:t>
      </w:r>
      <w:proofErr w:type="spellStart"/>
      <w:r w:rsidR="006E6BE8">
        <w:t>necesar</w:t>
      </w:r>
      <w:proofErr w:type="spellEnd"/>
      <w:r w:rsidR="006E6BE8">
        <w:t>.</w:t>
      </w:r>
    </w:p>
    <w:p w14:paraId="1335793F" w14:textId="10B9C2D8" w:rsidR="006E6BE8" w:rsidRDefault="006E6BE8" w:rsidP="00734B26">
      <w:pPr>
        <w:ind w:firstLine="0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558F226F" wp14:editId="3548689D">
            <wp:extent cx="5943600" cy="2644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8055" w14:textId="2B3AAE29" w:rsidR="006E6BE8" w:rsidRPr="006E6BE8" w:rsidRDefault="006E6BE8" w:rsidP="00734B26">
      <w:pPr>
        <w:ind w:firstLine="0"/>
        <w:rPr>
          <w:b/>
          <w:bCs/>
          <w:lang w:val="ro-RO"/>
        </w:rPr>
      </w:pPr>
      <w:r>
        <w:rPr>
          <w:noProof/>
        </w:rPr>
        <w:drawing>
          <wp:inline distT="0" distB="0" distL="0" distR="0" wp14:anchorId="7831A32C" wp14:editId="4B2A1CBB">
            <wp:extent cx="5631180" cy="34213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292B" w14:textId="502314C9" w:rsidR="00734B26" w:rsidRDefault="00FC65EF" w:rsidP="000E245B">
      <w:pPr>
        <w:ind w:firstLine="0"/>
        <w:jc w:val="center"/>
        <w:rPr>
          <w:i/>
          <w:iCs/>
          <w:lang w:val="ro-RO"/>
        </w:rPr>
      </w:pPr>
      <w:r>
        <w:rPr>
          <w:i/>
          <w:iCs/>
          <w:lang w:val="ro-RO"/>
        </w:rPr>
        <w:t xml:space="preserve">Fig.12 </w:t>
      </w:r>
      <w:r w:rsidR="000E245B" w:rsidRPr="000E245B">
        <w:rPr>
          <w:i/>
          <w:iCs/>
          <w:lang w:val="ro-RO"/>
        </w:rPr>
        <w:t>Funcția citirefisier</w:t>
      </w:r>
    </w:p>
    <w:p w14:paraId="3A7F1923" w14:textId="77777777" w:rsidR="00FC65EF" w:rsidRDefault="00FC65EF" w:rsidP="00FC65EF">
      <w:pPr>
        <w:jc w:val="both"/>
        <w:rPr>
          <w:i/>
          <w:iCs/>
          <w:lang w:val="ro-RO"/>
        </w:rPr>
      </w:pPr>
    </w:p>
    <w:p w14:paraId="14D88F17" w14:textId="02D82E91" w:rsidR="00FC65EF" w:rsidRPr="00FC65EF" w:rsidRDefault="00675F8D" w:rsidP="00FC65EF">
      <w:pPr>
        <w:jc w:val="both"/>
        <w:rPr>
          <w:i/>
          <w:iCs/>
          <w:lang w:val="en-GB"/>
        </w:rPr>
      </w:pPr>
      <w:r w:rsidRPr="00FC65EF">
        <w:rPr>
          <w:i/>
          <w:iCs/>
          <w:lang w:val="en-GB"/>
        </w:rPr>
        <w:t>10</w:t>
      </w:r>
      <w:r w:rsidR="000E245B" w:rsidRPr="00FC65EF">
        <w:rPr>
          <w:i/>
          <w:iCs/>
          <w:lang w:val="en-GB"/>
        </w:rPr>
        <w:t>.</w:t>
      </w:r>
      <w:r w:rsidR="00FC65EF">
        <w:rPr>
          <w:i/>
          <w:iCs/>
          <w:lang w:val="en-GB"/>
        </w:rPr>
        <w:t xml:space="preserve">Ștergerea </w:t>
      </w:r>
      <w:proofErr w:type="spellStart"/>
      <w:r w:rsidR="00FC65EF">
        <w:rPr>
          <w:i/>
          <w:iCs/>
          <w:lang w:val="en-GB"/>
        </w:rPr>
        <w:t>unei</w:t>
      </w:r>
      <w:proofErr w:type="spellEnd"/>
      <w:r w:rsidR="00FC65EF">
        <w:rPr>
          <w:i/>
          <w:iCs/>
          <w:lang w:val="en-GB"/>
        </w:rPr>
        <w:t xml:space="preserve"> </w:t>
      </w:r>
      <w:proofErr w:type="spellStart"/>
      <w:r w:rsidR="00FC65EF">
        <w:rPr>
          <w:i/>
          <w:iCs/>
          <w:lang w:val="en-GB"/>
        </w:rPr>
        <w:t>mașini</w:t>
      </w:r>
      <w:proofErr w:type="spellEnd"/>
      <w:r w:rsidR="00FC65EF">
        <w:rPr>
          <w:i/>
          <w:iCs/>
          <w:lang w:val="en-GB"/>
        </w:rPr>
        <w:t xml:space="preserve"> din </w:t>
      </w:r>
      <w:proofErr w:type="spellStart"/>
      <w:r w:rsidR="00FC65EF">
        <w:rPr>
          <w:i/>
          <w:iCs/>
          <w:lang w:val="en-GB"/>
        </w:rPr>
        <w:t>listă</w:t>
      </w:r>
      <w:proofErr w:type="spellEnd"/>
      <w:r w:rsidR="00FC65EF">
        <w:rPr>
          <w:i/>
          <w:iCs/>
          <w:lang w:val="en-GB"/>
        </w:rPr>
        <w:t xml:space="preserve"> </w:t>
      </w:r>
      <w:proofErr w:type="gramStart"/>
      <w:r w:rsidR="00FC65EF">
        <w:rPr>
          <w:i/>
          <w:iCs/>
          <w:lang w:val="en-GB"/>
        </w:rPr>
        <w:t>(</w:t>
      </w:r>
      <w:r w:rsidR="000E245B" w:rsidRPr="00FC65EF">
        <w:rPr>
          <w:i/>
          <w:iCs/>
          <w:lang w:val="en-GB"/>
        </w:rPr>
        <w:t xml:space="preserve"> </w:t>
      </w:r>
      <w:proofErr w:type="spellStart"/>
      <w:r w:rsidR="000E245B" w:rsidRPr="00FC65EF">
        <w:rPr>
          <w:i/>
          <w:iCs/>
          <w:lang w:val="en-GB"/>
        </w:rPr>
        <w:t>sterge</w:t>
      </w:r>
      <w:proofErr w:type="gramEnd"/>
      <w:r w:rsidR="000E245B" w:rsidRPr="00FC65EF">
        <w:rPr>
          <w:i/>
          <w:iCs/>
          <w:lang w:val="en-GB"/>
        </w:rPr>
        <w:t>_masina</w:t>
      </w:r>
      <w:proofErr w:type="spellEnd"/>
      <w:r w:rsidR="00FC65EF">
        <w:rPr>
          <w:i/>
          <w:iCs/>
          <w:lang w:val="en-GB"/>
        </w:rPr>
        <w:t>)</w:t>
      </w:r>
      <w:r w:rsidR="000E245B" w:rsidRPr="00FC65EF">
        <w:rPr>
          <w:i/>
          <w:iCs/>
          <w:lang w:val="en-GB"/>
        </w:rPr>
        <w:t>:</w:t>
      </w:r>
    </w:p>
    <w:p w14:paraId="57994D23" w14:textId="4F4E21A4" w:rsidR="00793036" w:rsidRDefault="000E245B" w:rsidP="004448C4">
      <w:pPr>
        <w:jc w:val="both"/>
        <w:rPr>
          <w:lang w:val="en-GB"/>
        </w:rPr>
      </w:pPr>
      <w:proofErr w:type="spellStart"/>
      <w:r>
        <w:rPr>
          <w:lang w:val="en-GB"/>
        </w:rPr>
        <w:t>Această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funcție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fost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creat</w:t>
      </w:r>
      <w:r w:rsidR="007C0310">
        <w:rPr>
          <w:lang w:val="en-GB"/>
        </w:rPr>
        <w:t>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pentru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permite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ștergerea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mașini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cadrul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liste</w:t>
      </w:r>
      <w:r w:rsidR="007C0310">
        <w:rPr>
          <w:lang w:val="en-GB"/>
        </w:rPr>
        <w:t>i</w:t>
      </w:r>
      <w:r>
        <w:rPr>
          <w:lang w:val="en-GB"/>
        </w:rPr>
        <w:t>.Inițial</w:t>
      </w:r>
      <w:proofErr w:type="spellEnd"/>
      <w:proofErr w:type="gramEnd"/>
      <w:r>
        <w:rPr>
          <w:lang w:val="en-GB"/>
        </w:rPr>
        <w:t xml:space="preserve"> se cere id-ul </w:t>
      </w:r>
      <w:proofErr w:type="spellStart"/>
      <w:r>
        <w:rPr>
          <w:lang w:val="en-GB"/>
        </w:rPr>
        <w:t>autoturismului</w:t>
      </w:r>
      <w:proofErr w:type="spellEnd"/>
      <w:r>
        <w:rPr>
          <w:lang w:val="en-GB"/>
        </w:rPr>
        <w:t xml:space="preserve"> care se </w:t>
      </w:r>
      <w:proofErr w:type="spellStart"/>
      <w:r>
        <w:rPr>
          <w:lang w:val="en-GB"/>
        </w:rPr>
        <w:t>dorește</w:t>
      </w:r>
      <w:proofErr w:type="spellEnd"/>
      <w:r>
        <w:rPr>
          <w:lang w:val="en-GB"/>
        </w:rPr>
        <w:t xml:space="preserve"> a fi </w:t>
      </w:r>
      <w:proofErr w:type="spellStart"/>
      <w:r>
        <w:rPr>
          <w:lang w:val="en-GB"/>
        </w:rPr>
        <w:t>șters</w:t>
      </w:r>
      <w:r w:rsidR="00793036">
        <w:rPr>
          <w:lang w:val="en-GB"/>
        </w:rPr>
        <w:t>,după</w:t>
      </w:r>
      <w:proofErr w:type="spellEnd"/>
      <w:r w:rsidR="00793036">
        <w:rPr>
          <w:lang w:val="en-GB"/>
        </w:rPr>
        <w:t xml:space="preserve"> care se </w:t>
      </w:r>
      <w:proofErr w:type="spellStart"/>
      <w:r w:rsidR="00793036">
        <w:rPr>
          <w:lang w:val="en-GB"/>
        </w:rPr>
        <w:t>parcurge</w:t>
      </w:r>
      <w:proofErr w:type="spellEnd"/>
      <w:r w:rsidR="00793036">
        <w:rPr>
          <w:lang w:val="en-GB"/>
        </w:rPr>
        <w:t xml:space="preserve"> </w:t>
      </w:r>
      <w:proofErr w:type="spellStart"/>
      <w:r w:rsidR="00793036">
        <w:rPr>
          <w:lang w:val="en-GB"/>
        </w:rPr>
        <w:t>lista</w:t>
      </w:r>
      <w:proofErr w:type="spellEnd"/>
      <w:r w:rsidR="00793036">
        <w:rPr>
          <w:lang w:val="en-GB"/>
        </w:rPr>
        <w:t xml:space="preserve"> element cu element.</w:t>
      </w:r>
    </w:p>
    <w:p w14:paraId="497C264B" w14:textId="38F430DB" w:rsidR="00793036" w:rsidRDefault="00793036" w:rsidP="00793036">
      <w:pPr>
        <w:ind w:firstLine="0"/>
        <w:jc w:val="both"/>
        <w:rPr>
          <w:lang w:val="en-GB"/>
        </w:rPr>
      </w:pPr>
      <w:r>
        <w:rPr>
          <w:lang w:val="en-GB"/>
        </w:rPr>
        <w:lastRenderedPageBreak/>
        <w:t xml:space="preserve">Se </w:t>
      </w:r>
      <w:proofErr w:type="spellStart"/>
      <w:r>
        <w:rPr>
          <w:lang w:val="en-GB"/>
        </w:rPr>
        <w:t>verifică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dacă</w:t>
      </w:r>
      <w:proofErr w:type="spellEnd"/>
      <w:r>
        <w:rPr>
          <w:lang w:val="en-GB"/>
        </w:rPr>
        <w:t xml:space="preserve"> id-ul </w:t>
      </w:r>
      <w:proofErr w:type="spellStart"/>
      <w:r>
        <w:rPr>
          <w:lang w:val="en-GB"/>
        </w:rPr>
        <w:t>introdus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egal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cel</w:t>
      </w:r>
      <w:proofErr w:type="spellEnd"/>
      <w:r>
        <w:rPr>
          <w:lang w:val="en-GB"/>
        </w:rPr>
        <w:t xml:space="preserve"> al </w:t>
      </w:r>
      <w:proofErr w:type="spellStart"/>
      <w:r>
        <w:rPr>
          <w:lang w:val="en-GB"/>
        </w:rPr>
        <w:t>mașinii</w:t>
      </w:r>
      <w:proofErr w:type="spellEnd"/>
      <w:r>
        <w:rPr>
          <w:lang w:val="en-GB"/>
        </w:rPr>
        <w:t xml:space="preserve"> din </w:t>
      </w:r>
      <w:proofErr w:type="spellStart"/>
      <w:proofErr w:type="gramStart"/>
      <w:r>
        <w:rPr>
          <w:lang w:val="en-GB"/>
        </w:rPr>
        <w:t>listă,după</w:t>
      </w:r>
      <w:proofErr w:type="spellEnd"/>
      <w:proofErr w:type="gramEnd"/>
      <w:r>
        <w:rPr>
          <w:lang w:val="en-GB"/>
        </w:rPr>
        <w:t xml:space="preserve"> care se </w:t>
      </w:r>
      <w:proofErr w:type="spellStart"/>
      <w:r>
        <w:rPr>
          <w:lang w:val="en-GB"/>
        </w:rPr>
        <w:t>șterge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autoturismul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selectat.În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cadrul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funcții</w:t>
      </w:r>
      <w:proofErr w:type="spellEnd"/>
      <w:r>
        <w:rPr>
          <w:lang w:val="en-GB"/>
        </w:rPr>
        <w:t xml:space="preserve"> sunt </w:t>
      </w:r>
      <w:proofErr w:type="spellStart"/>
      <w:r>
        <w:rPr>
          <w:lang w:val="en-GB"/>
        </w:rPr>
        <w:t>apelate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funcțiile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remove_primul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respectiv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remove_ultimul</w:t>
      </w:r>
      <w:proofErr w:type="spellEnd"/>
      <w:r>
        <w:rPr>
          <w:lang w:val="en-GB"/>
        </w:rPr>
        <w:t>().</w:t>
      </w:r>
    </w:p>
    <w:p w14:paraId="0B030393" w14:textId="77777777" w:rsidR="00FC65EF" w:rsidRDefault="00FC65EF" w:rsidP="00793036">
      <w:pPr>
        <w:ind w:firstLine="0"/>
        <w:jc w:val="both"/>
        <w:rPr>
          <w:lang w:val="en-GB"/>
        </w:rPr>
      </w:pPr>
    </w:p>
    <w:p w14:paraId="17613E49" w14:textId="1AFF555C" w:rsidR="000E245B" w:rsidRDefault="00793036" w:rsidP="00793036">
      <w:pPr>
        <w:ind w:firstLine="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4FA5FBAA" wp14:editId="212D2106">
            <wp:extent cx="5753100" cy="4274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507A6EC1" w14:textId="17396FE5" w:rsidR="007C0310" w:rsidRDefault="007C0310" w:rsidP="00793036">
      <w:pPr>
        <w:ind w:firstLine="0"/>
        <w:jc w:val="both"/>
        <w:rPr>
          <w:lang w:val="en-GB"/>
        </w:rPr>
      </w:pPr>
      <w:r>
        <w:rPr>
          <w:lang w:val="en-GB"/>
        </w:rPr>
        <w:t xml:space="preserve">   </w:t>
      </w:r>
      <w:r>
        <w:rPr>
          <w:noProof/>
        </w:rPr>
        <w:drawing>
          <wp:inline distT="0" distB="0" distL="0" distR="0" wp14:anchorId="231FCB7F" wp14:editId="35DA4B45">
            <wp:extent cx="4983480" cy="20193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4F6E" w14:textId="522D557C" w:rsidR="007C0310" w:rsidRDefault="00132EA6" w:rsidP="007C0310">
      <w:pPr>
        <w:ind w:firstLine="0"/>
        <w:jc w:val="center"/>
        <w:rPr>
          <w:i/>
          <w:iCs/>
          <w:lang w:val="en-GB"/>
        </w:rPr>
      </w:pPr>
      <w:r>
        <w:rPr>
          <w:i/>
          <w:iCs/>
          <w:lang w:val="en-GB"/>
        </w:rPr>
        <w:t xml:space="preserve">Fig.13 </w:t>
      </w:r>
      <w:proofErr w:type="spellStart"/>
      <w:r w:rsidR="007C0310" w:rsidRPr="007C0310">
        <w:rPr>
          <w:i/>
          <w:iCs/>
          <w:lang w:val="en-GB"/>
        </w:rPr>
        <w:t>Funcția</w:t>
      </w:r>
      <w:proofErr w:type="spellEnd"/>
      <w:r w:rsidR="007C0310" w:rsidRPr="007C0310">
        <w:rPr>
          <w:i/>
          <w:iCs/>
          <w:lang w:val="en-GB"/>
        </w:rPr>
        <w:t xml:space="preserve"> </w:t>
      </w:r>
      <w:proofErr w:type="spellStart"/>
      <w:r w:rsidR="007C0310" w:rsidRPr="007C0310">
        <w:rPr>
          <w:i/>
          <w:iCs/>
          <w:lang w:val="en-GB"/>
        </w:rPr>
        <w:t>sterge_masina</w:t>
      </w:r>
      <w:proofErr w:type="spellEnd"/>
    </w:p>
    <w:p w14:paraId="1FF0A027" w14:textId="76FB6688" w:rsidR="00CE4318" w:rsidRDefault="00CE4318" w:rsidP="00CE4318">
      <w:pPr>
        <w:ind w:left="720"/>
        <w:rPr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46B322D2" wp14:editId="3A4AB8C5">
            <wp:extent cx="4297680" cy="253746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6E09" w14:textId="5877B675" w:rsidR="00CE4318" w:rsidRDefault="00CE4318" w:rsidP="00CE4318">
      <w:pPr>
        <w:ind w:left="720"/>
        <w:rPr>
          <w:i/>
          <w:iCs/>
          <w:lang w:val="en-GB"/>
        </w:rPr>
      </w:pPr>
      <w:r>
        <w:rPr>
          <w:i/>
          <w:iCs/>
          <w:lang w:val="en-GB"/>
        </w:rPr>
        <w:t xml:space="preserve">                    </w:t>
      </w:r>
      <w:r w:rsidR="00132EA6">
        <w:rPr>
          <w:i/>
          <w:iCs/>
          <w:lang w:val="en-GB"/>
        </w:rPr>
        <w:t xml:space="preserve">Fig.14 </w:t>
      </w:r>
      <w:r>
        <w:rPr>
          <w:i/>
          <w:iCs/>
          <w:lang w:val="en-GB"/>
        </w:rPr>
        <w:t xml:space="preserve">  </w:t>
      </w:r>
      <w:proofErr w:type="spellStart"/>
      <w:r>
        <w:rPr>
          <w:i/>
          <w:iCs/>
          <w:lang w:val="en-GB"/>
        </w:rPr>
        <w:t>Reprezentare</w:t>
      </w:r>
      <w:proofErr w:type="spellEnd"/>
      <w:r>
        <w:rPr>
          <w:i/>
          <w:iCs/>
          <w:lang w:val="en-GB"/>
        </w:rPr>
        <w:t xml:space="preserve"> </w:t>
      </w:r>
      <w:proofErr w:type="spellStart"/>
      <w:r>
        <w:rPr>
          <w:i/>
          <w:iCs/>
          <w:lang w:val="en-GB"/>
        </w:rPr>
        <w:t>ștergerea</w:t>
      </w:r>
      <w:proofErr w:type="spellEnd"/>
      <w:r>
        <w:rPr>
          <w:i/>
          <w:iCs/>
          <w:lang w:val="en-GB"/>
        </w:rPr>
        <w:t xml:space="preserve"> </w:t>
      </w:r>
      <w:proofErr w:type="spellStart"/>
      <w:r>
        <w:rPr>
          <w:i/>
          <w:iCs/>
          <w:lang w:val="en-GB"/>
        </w:rPr>
        <w:t>unui</w:t>
      </w:r>
      <w:proofErr w:type="spellEnd"/>
      <w:r>
        <w:rPr>
          <w:i/>
          <w:iCs/>
          <w:lang w:val="en-GB"/>
        </w:rPr>
        <w:t xml:space="preserve"> element din </w:t>
      </w:r>
      <w:proofErr w:type="spellStart"/>
      <w:r>
        <w:rPr>
          <w:i/>
          <w:iCs/>
          <w:lang w:val="en-GB"/>
        </w:rPr>
        <w:t>listă</w:t>
      </w:r>
      <w:proofErr w:type="spellEnd"/>
    </w:p>
    <w:p w14:paraId="78B2DB8F" w14:textId="77777777" w:rsidR="00CE4318" w:rsidRDefault="00CE4318" w:rsidP="00CE4318">
      <w:pPr>
        <w:ind w:left="720"/>
        <w:rPr>
          <w:i/>
          <w:iCs/>
          <w:lang w:val="en-GB"/>
        </w:rPr>
      </w:pPr>
    </w:p>
    <w:p w14:paraId="4B3A0183" w14:textId="0889FEC0" w:rsidR="00675F8D" w:rsidRPr="00132EA6" w:rsidRDefault="00675F8D" w:rsidP="00132EA6">
      <w:pPr>
        <w:rPr>
          <w:i/>
          <w:iCs/>
          <w:lang w:val="en-GB"/>
        </w:rPr>
      </w:pPr>
      <w:r w:rsidRPr="00132EA6">
        <w:rPr>
          <w:i/>
          <w:iCs/>
          <w:lang w:val="en-GB"/>
        </w:rPr>
        <w:t>11.</w:t>
      </w:r>
      <w:r w:rsidR="00132EA6">
        <w:rPr>
          <w:i/>
          <w:iCs/>
          <w:lang w:val="en-GB"/>
        </w:rPr>
        <w:t xml:space="preserve">Îndepărtarea </w:t>
      </w:r>
      <w:proofErr w:type="spellStart"/>
      <w:r w:rsidR="00132EA6">
        <w:rPr>
          <w:i/>
          <w:iCs/>
          <w:lang w:val="en-GB"/>
        </w:rPr>
        <w:t>primului</w:t>
      </w:r>
      <w:proofErr w:type="spellEnd"/>
      <w:r w:rsidR="00132EA6">
        <w:rPr>
          <w:i/>
          <w:iCs/>
          <w:lang w:val="en-GB"/>
        </w:rPr>
        <w:t xml:space="preserve"> element din </w:t>
      </w:r>
      <w:proofErr w:type="spellStart"/>
      <w:r w:rsidR="00132EA6">
        <w:rPr>
          <w:i/>
          <w:iCs/>
          <w:lang w:val="en-GB"/>
        </w:rPr>
        <w:t>listă</w:t>
      </w:r>
      <w:proofErr w:type="spellEnd"/>
      <w:r w:rsidRPr="00132EA6">
        <w:rPr>
          <w:i/>
          <w:iCs/>
          <w:lang w:val="en-GB"/>
        </w:rPr>
        <w:t xml:space="preserve"> </w:t>
      </w:r>
      <w:r w:rsidR="00132EA6">
        <w:rPr>
          <w:i/>
          <w:iCs/>
          <w:lang w:val="en-GB"/>
        </w:rPr>
        <w:t>(</w:t>
      </w:r>
      <w:proofErr w:type="spellStart"/>
      <w:r w:rsidRPr="00132EA6">
        <w:rPr>
          <w:i/>
          <w:iCs/>
          <w:lang w:val="en-GB"/>
        </w:rPr>
        <w:t>remove_primul</w:t>
      </w:r>
      <w:proofErr w:type="spellEnd"/>
      <w:r w:rsidR="00132EA6">
        <w:rPr>
          <w:i/>
          <w:iCs/>
          <w:lang w:val="en-GB"/>
        </w:rPr>
        <w:t>)</w:t>
      </w:r>
      <w:r w:rsidRPr="00132EA6">
        <w:rPr>
          <w:i/>
          <w:iCs/>
          <w:lang w:val="en-GB"/>
        </w:rPr>
        <w:t>:</w:t>
      </w:r>
    </w:p>
    <w:p w14:paraId="1FB45445" w14:textId="0EAC99F1" w:rsidR="00675F8D" w:rsidRDefault="00675F8D" w:rsidP="00132EA6">
      <w:pPr>
        <w:rPr>
          <w:lang w:val="en-GB"/>
        </w:rPr>
      </w:pPr>
      <w:proofErr w:type="spellStart"/>
      <w:r>
        <w:rPr>
          <w:lang w:val="en-GB"/>
        </w:rPr>
        <w:t>Rolul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funcții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cel</w:t>
      </w:r>
      <w:proofErr w:type="spellEnd"/>
      <w:r>
        <w:rPr>
          <w:lang w:val="en-GB"/>
        </w:rPr>
        <w:t xml:space="preserve"> de a </w:t>
      </w:r>
      <w:proofErr w:type="spellStart"/>
      <w:r>
        <w:rPr>
          <w:lang w:val="en-GB"/>
        </w:rPr>
        <w:t>șterge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primul</w:t>
      </w:r>
      <w:proofErr w:type="spellEnd"/>
      <w:r>
        <w:rPr>
          <w:lang w:val="en-GB"/>
        </w:rPr>
        <w:t xml:space="preserve"> element din </w:t>
      </w:r>
      <w:proofErr w:type="spellStart"/>
      <w:proofErr w:type="gramStart"/>
      <w:r>
        <w:rPr>
          <w:lang w:val="en-GB"/>
        </w:rPr>
        <w:t>listă.Dacă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lista</w:t>
      </w:r>
      <w:proofErr w:type="spellEnd"/>
      <w:r>
        <w:rPr>
          <w:lang w:val="en-GB"/>
        </w:rPr>
        <w:t xml:space="preserve"> are </w:t>
      </w:r>
      <w:proofErr w:type="spellStart"/>
      <w:r>
        <w:rPr>
          <w:lang w:val="en-GB"/>
        </w:rPr>
        <w:t>elemente</w:t>
      </w:r>
      <w:proofErr w:type="spellEnd"/>
      <w:r>
        <w:rPr>
          <w:lang w:val="en-GB"/>
        </w:rPr>
        <w:t xml:space="preserve"> , se </w:t>
      </w:r>
      <w:proofErr w:type="spellStart"/>
      <w:r>
        <w:rPr>
          <w:lang w:val="en-GB"/>
        </w:rPr>
        <w:t>decrementează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numărul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mașini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listă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după</w:t>
      </w:r>
      <w:proofErr w:type="spellEnd"/>
      <w:r>
        <w:rPr>
          <w:lang w:val="en-GB"/>
        </w:rPr>
        <w:t xml:space="preserve"> care al </w:t>
      </w:r>
      <w:proofErr w:type="spellStart"/>
      <w:r>
        <w:rPr>
          <w:lang w:val="en-GB"/>
        </w:rPr>
        <w:t>doilea</w:t>
      </w:r>
      <w:proofErr w:type="spellEnd"/>
      <w:r>
        <w:rPr>
          <w:lang w:val="en-GB"/>
        </w:rPr>
        <w:t xml:space="preserve"> element </w:t>
      </w:r>
      <w:proofErr w:type="spellStart"/>
      <w:r>
        <w:rPr>
          <w:lang w:val="en-GB"/>
        </w:rPr>
        <w:t>devine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primul.Cel</w:t>
      </w:r>
      <w:proofErr w:type="spellEnd"/>
      <w:r>
        <w:rPr>
          <w:lang w:val="en-GB"/>
        </w:rPr>
        <w:t xml:space="preserve"> care </w:t>
      </w:r>
      <w:proofErr w:type="spellStart"/>
      <w:r>
        <w:rPr>
          <w:lang w:val="en-GB"/>
        </w:rPr>
        <w:t>ocupa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poziția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întâi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eliminat</w:t>
      </w:r>
      <w:proofErr w:type="spellEnd"/>
      <w:r>
        <w:rPr>
          <w:lang w:val="en-GB"/>
        </w:rPr>
        <w:t>.</w:t>
      </w:r>
    </w:p>
    <w:p w14:paraId="0E9A6881" w14:textId="5A952F51" w:rsidR="00675F8D" w:rsidRDefault="00675F8D" w:rsidP="00675F8D">
      <w:pPr>
        <w:ind w:firstLine="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70E5CD6" wp14:editId="20FF1FB8">
            <wp:extent cx="3223260" cy="2804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16DC" w14:textId="283C47A1" w:rsidR="00675F8D" w:rsidRPr="00CE4318" w:rsidRDefault="00132EA6" w:rsidP="00675F8D">
      <w:pPr>
        <w:ind w:firstLine="0"/>
        <w:jc w:val="center"/>
        <w:rPr>
          <w:i/>
          <w:iCs/>
          <w:lang w:val="en-GB"/>
        </w:rPr>
      </w:pPr>
      <w:r>
        <w:rPr>
          <w:i/>
          <w:iCs/>
          <w:lang w:val="en-GB"/>
        </w:rPr>
        <w:t xml:space="preserve">Fig.15 </w:t>
      </w:r>
      <w:proofErr w:type="spellStart"/>
      <w:r w:rsidR="00675F8D" w:rsidRPr="00CE4318">
        <w:rPr>
          <w:i/>
          <w:iCs/>
          <w:lang w:val="en-GB"/>
        </w:rPr>
        <w:t>Funcția</w:t>
      </w:r>
      <w:proofErr w:type="spellEnd"/>
      <w:r w:rsidR="00675F8D" w:rsidRPr="00CE4318">
        <w:rPr>
          <w:i/>
          <w:iCs/>
          <w:lang w:val="en-GB"/>
        </w:rPr>
        <w:t xml:space="preserve"> </w:t>
      </w:r>
      <w:proofErr w:type="spellStart"/>
      <w:r w:rsidR="00675F8D" w:rsidRPr="00CE4318">
        <w:rPr>
          <w:i/>
          <w:iCs/>
          <w:lang w:val="en-GB"/>
        </w:rPr>
        <w:t>remove</w:t>
      </w:r>
      <w:r w:rsidR="00CE4318" w:rsidRPr="00CE4318">
        <w:rPr>
          <w:i/>
          <w:iCs/>
          <w:lang w:val="en-GB"/>
        </w:rPr>
        <w:t>_primul</w:t>
      </w:r>
      <w:proofErr w:type="spellEnd"/>
    </w:p>
    <w:p w14:paraId="1F94D7C6" w14:textId="4DCAC635" w:rsidR="007C0310" w:rsidRDefault="007C0310" w:rsidP="00793036">
      <w:pPr>
        <w:ind w:firstLine="0"/>
        <w:jc w:val="both"/>
        <w:rPr>
          <w:lang w:val="en-GB"/>
        </w:rPr>
      </w:pPr>
    </w:p>
    <w:p w14:paraId="7722C71A" w14:textId="54BA1DBB" w:rsidR="00CE4318" w:rsidRPr="00132EA6" w:rsidRDefault="00CE4318" w:rsidP="00132EA6">
      <w:pPr>
        <w:jc w:val="both"/>
        <w:rPr>
          <w:i/>
          <w:iCs/>
          <w:lang w:val="en-GB"/>
        </w:rPr>
      </w:pPr>
      <w:r w:rsidRPr="00132EA6">
        <w:rPr>
          <w:i/>
          <w:iCs/>
          <w:lang w:val="en-GB"/>
        </w:rPr>
        <w:t>12.</w:t>
      </w:r>
      <w:r w:rsidR="00132EA6" w:rsidRPr="00132EA6">
        <w:rPr>
          <w:i/>
          <w:iCs/>
          <w:lang w:val="en-GB"/>
        </w:rPr>
        <w:t xml:space="preserve"> </w:t>
      </w:r>
      <w:proofErr w:type="spellStart"/>
      <w:r w:rsidR="00132EA6" w:rsidRPr="00132EA6">
        <w:rPr>
          <w:i/>
          <w:iCs/>
          <w:lang w:val="en-GB"/>
        </w:rPr>
        <w:t>Îndepărtarea</w:t>
      </w:r>
      <w:proofErr w:type="spellEnd"/>
      <w:r w:rsidR="00132EA6" w:rsidRPr="00132EA6">
        <w:rPr>
          <w:i/>
          <w:iCs/>
          <w:lang w:val="en-GB"/>
        </w:rPr>
        <w:t xml:space="preserve"> </w:t>
      </w:r>
      <w:proofErr w:type="spellStart"/>
      <w:r w:rsidR="00132EA6">
        <w:rPr>
          <w:i/>
          <w:iCs/>
          <w:lang w:val="en-GB"/>
        </w:rPr>
        <w:t>ultimului</w:t>
      </w:r>
      <w:proofErr w:type="spellEnd"/>
      <w:r w:rsidR="00132EA6" w:rsidRPr="00132EA6">
        <w:rPr>
          <w:i/>
          <w:iCs/>
          <w:lang w:val="en-GB"/>
        </w:rPr>
        <w:t xml:space="preserve"> element din </w:t>
      </w:r>
      <w:proofErr w:type="spellStart"/>
      <w:r w:rsidR="00132EA6" w:rsidRPr="00132EA6">
        <w:rPr>
          <w:i/>
          <w:iCs/>
          <w:lang w:val="en-GB"/>
        </w:rPr>
        <w:t>listă</w:t>
      </w:r>
      <w:proofErr w:type="spellEnd"/>
      <w:r w:rsidRPr="00132EA6">
        <w:rPr>
          <w:i/>
          <w:iCs/>
          <w:lang w:val="en-GB"/>
        </w:rPr>
        <w:t xml:space="preserve"> </w:t>
      </w:r>
      <w:r w:rsidR="00132EA6">
        <w:rPr>
          <w:i/>
          <w:iCs/>
          <w:lang w:val="en-GB"/>
        </w:rPr>
        <w:t>(</w:t>
      </w:r>
      <w:proofErr w:type="spellStart"/>
      <w:r w:rsidRPr="00132EA6">
        <w:rPr>
          <w:i/>
          <w:iCs/>
          <w:lang w:val="en-GB"/>
        </w:rPr>
        <w:t>remove_ultimul</w:t>
      </w:r>
      <w:proofErr w:type="spellEnd"/>
      <w:r w:rsidR="00132EA6">
        <w:rPr>
          <w:i/>
          <w:iCs/>
          <w:lang w:val="en-GB"/>
        </w:rPr>
        <w:t>)</w:t>
      </w:r>
      <w:r w:rsidRPr="00132EA6">
        <w:rPr>
          <w:i/>
          <w:iCs/>
          <w:lang w:val="en-GB"/>
        </w:rPr>
        <w:t>:</w:t>
      </w:r>
    </w:p>
    <w:p w14:paraId="4CCAA9B8" w14:textId="031362C8" w:rsidR="00CE4318" w:rsidRDefault="00CE4318" w:rsidP="00132EA6">
      <w:pPr>
        <w:jc w:val="both"/>
        <w:rPr>
          <w:lang w:val="en-GB"/>
        </w:rPr>
      </w:pPr>
      <w:proofErr w:type="spellStart"/>
      <w:r>
        <w:rPr>
          <w:lang w:val="en-GB"/>
        </w:rPr>
        <w:t>Rolul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funcții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cel</w:t>
      </w:r>
      <w:proofErr w:type="spellEnd"/>
      <w:r>
        <w:rPr>
          <w:lang w:val="en-GB"/>
        </w:rPr>
        <w:t xml:space="preserve"> de a </w:t>
      </w:r>
      <w:proofErr w:type="spellStart"/>
      <w:r>
        <w:rPr>
          <w:lang w:val="en-GB"/>
        </w:rPr>
        <w:t>șterge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ultimul</w:t>
      </w:r>
      <w:proofErr w:type="spellEnd"/>
      <w:r>
        <w:rPr>
          <w:lang w:val="en-GB"/>
        </w:rPr>
        <w:t xml:space="preserve"> element din </w:t>
      </w:r>
      <w:proofErr w:type="spellStart"/>
      <w:proofErr w:type="gramStart"/>
      <w:r>
        <w:rPr>
          <w:lang w:val="en-GB"/>
        </w:rPr>
        <w:t>listă.În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cazul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în</w:t>
      </w:r>
      <w:proofErr w:type="spellEnd"/>
      <w:r>
        <w:rPr>
          <w:lang w:val="en-GB"/>
        </w:rPr>
        <w:t xml:space="preserve"> care </w:t>
      </w:r>
      <w:proofErr w:type="spellStart"/>
      <w:r>
        <w:rPr>
          <w:lang w:val="en-GB"/>
        </w:rPr>
        <w:t>aceasta</w:t>
      </w:r>
      <w:proofErr w:type="spellEnd"/>
      <w:r>
        <w:rPr>
          <w:lang w:val="en-GB"/>
        </w:rPr>
        <w:t xml:space="preserve"> nu </w:t>
      </w:r>
      <w:proofErr w:type="spellStart"/>
      <w:r>
        <w:rPr>
          <w:lang w:val="en-GB"/>
        </w:rPr>
        <w:t>este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deja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goală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parcurge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lista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până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ultimul</w:t>
      </w:r>
      <w:proofErr w:type="spellEnd"/>
      <w:r>
        <w:rPr>
          <w:lang w:val="en-GB"/>
        </w:rPr>
        <w:t xml:space="preserve"> element care </w:t>
      </w:r>
      <w:proofErr w:type="spellStart"/>
      <w:r>
        <w:rPr>
          <w:lang w:val="en-GB"/>
        </w:rPr>
        <w:t>va</w:t>
      </w:r>
      <w:proofErr w:type="spellEnd"/>
      <w:r>
        <w:rPr>
          <w:lang w:val="en-GB"/>
        </w:rPr>
        <w:t xml:space="preserve"> fi </w:t>
      </w:r>
      <w:proofErr w:type="spellStart"/>
      <w:r>
        <w:rPr>
          <w:lang w:val="en-GB"/>
        </w:rPr>
        <w:t>șters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utilizând</w:t>
      </w:r>
      <w:proofErr w:type="spellEnd"/>
      <w:r>
        <w:rPr>
          <w:lang w:val="en-GB"/>
        </w:rPr>
        <w:t xml:space="preserve">  </w:t>
      </w:r>
      <w:r w:rsidRPr="00CE4318">
        <w:rPr>
          <w:i/>
          <w:iCs/>
          <w:u w:val="single"/>
          <w:lang w:val="en-GB"/>
        </w:rPr>
        <w:t>free(l-&gt;</w:t>
      </w:r>
      <w:proofErr w:type="spellStart"/>
      <w:r w:rsidRPr="00CE4318">
        <w:rPr>
          <w:i/>
          <w:iCs/>
          <w:u w:val="single"/>
          <w:lang w:val="en-GB"/>
        </w:rPr>
        <w:t>ultimul</w:t>
      </w:r>
      <w:proofErr w:type="spellEnd"/>
      <w:r w:rsidRPr="00CE4318">
        <w:rPr>
          <w:i/>
          <w:iCs/>
          <w:u w:val="single"/>
          <w:lang w:val="en-GB"/>
        </w:rPr>
        <w:t xml:space="preserve"> )</w:t>
      </w:r>
      <w:r>
        <w:rPr>
          <w:i/>
          <w:iCs/>
          <w:u w:val="single"/>
          <w:lang w:val="en-GB"/>
        </w:rPr>
        <w:t>.</w:t>
      </w:r>
      <w:proofErr w:type="spellStart"/>
      <w:r>
        <w:rPr>
          <w:lang w:val="en-GB"/>
        </w:rPr>
        <w:t>Elementul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următor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</w:t>
      </w:r>
      <w:proofErr w:type="spellEnd"/>
      <w:r>
        <w:rPr>
          <w:lang w:val="en-GB"/>
        </w:rPr>
        <w:t xml:space="preserve"> fi NULL.</w:t>
      </w:r>
    </w:p>
    <w:p w14:paraId="19C14FF3" w14:textId="77777777" w:rsidR="00132EA6" w:rsidRDefault="00132EA6" w:rsidP="00132EA6">
      <w:pPr>
        <w:jc w:val="both"/>
        <w:rPr>
          <w:lang w:val="en-GB"/>
        </w:rPr>
      </w:pPr>
    </w:p>
    <w:p w14:paraId="5DE1A841" w14:textId="3E05E66D" w:rsidR="00CE4318" w:rsidRDefault="00CE4318" w:rsidP="00132EA6">
      <w:pPr>
        <w:ind w:firstLine="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2893744" wp14:editId="295D7CDA">
            <wp:extent cx="4960620" cy="3878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BE31" w14:textId="278BE041" w:rsidR="00CE4318" w:rsidRPr="00CE4318" w:rsidRDefault="00132EA6" w:rsidP="00CE4318">
      <w:pPr>
        <w:ind w:firstLine="0"/>
        <w:jc w:val="center"/>
        <w:rPr>
          <w:i/>
          <w:iCs/>
          <w:lang w:val="en-GB"/>
        </w:rPr>
      </w:pPr>
      <w:r>
        <w:rPr>
          <w:i/>
          <w:iCs/>
          <w:lang w:val="en-GB"/>
        </w:rPr>
        <w:t xml:space="preserve">Fig.16 </w:t>
      </w:r>
      <w:proofErr w:type="spellStart"/>
      <w:r w:rsidR="00CE4318" w:rsidRPr="00CE4318">
        <w:rPr>
          <w:i/>
          <w:iCs/>
          <w:lang w:val="en-GB"/>
        </w:rPr>
        <w:t>Funcția</w:t>
      </w:r>
      <w:proofErr w:type="spellEnd"/>
      <w:r w:rsidR="00CE4318" w:rsidRPr="00CE4318">
        <w:rPr>
          <w:i/>
          <w:iCs/>
          <w:lang w:val="en-GB"/>
        </w:rPr>
        <w:t xml:space="preserve"> </w:t>
      </w:r>
      <w:proofErr w:type="spellStart"/>
      <w:r w:rsidR="00CE4318" w:rsidRPr="00CE4318">
        <w:rPr>
          <w:i/>
          <w:iCs/>
          <w:lang w:val="en-GB"/>
        </w:rPr>
        <w:t>remove_ultimul</w:t>
      </w:r>
      <w:proofErr w:type="spellEnd"/>
    </w:p>
    <w:p w14:paraId="52B5E061" w14:textId="77777777" w:rsidR="00CE4318" w:rsidRDefault="00CE4318" w:rsidP="00793036">
      <w:pPr>
        <w:ind w:firstLine="0"/>
        <w:jc w:val="both"/>
        <w:rPr>
          <w:lang w:val="en-GB"/>
        </w:rPr>
      </w:pPr>
    </w:p>
    <w:p w14:paraId="2E4147C8" w14:textId="2824E716" w:rsidR="004C6DB9" w:rsidRDefault="004C6DB9" w:rsidP="004C6DB9">
      <w:pPr>
        <w:rPr>
          <w:b/>
          <w:bCs/>
          <w:lang w:val="en-GB"/>
        </w:rPr>
      </w:pPr>
    </w:p>
    <w:p w14:paraId="2AC1FE40" w14:textId="6F43AD1F" w:rsidR="00132EA6" w:rsidRDefault="00132EA6" w:rsidP="004C6DB9">
      <w:pPr>
        <w:rPr>
          <w:b/>
          <w:bCs/>
          <w:lang w:val="en-GB"/>
        </w:rPr>
      </w:pPr>
    </w:p>
    <w:p w14:paraId="1255703B" w14:textId="72BF458C" w:rsidR="00132EA6" w:rsidRDefault="00132EA6" w:rsidP="004C6DB9">
      <w:pPr>
        <w:rPr>
          <w:b/>
          <w:bCs/>
          <w:lang w:val="en-GB"/>
        </w:rPr>
      </w:pPr>
    </w:p>
    <w:p w14:paraId="2EDBFBF4" w14:textId="77777777" w:rsidR="00132EA6" w:rsidRPr="004C6DB9" w:rsidRDefault="00132EA6" w:rsidP="004C6DB9">
      <w:pPr>
        <w:rPr>
          <w:b/>
          <w:bCs/>
          <w:lang w:val="en-GB"/>
        </w:rPr>
      </w:pPr>
    </w:p>
    <w:sdt>
      <w:sdtPr>
        <w:id w:val="329187601"/>
        <w:lock w:val="sdtContentLocked"/>
        <w:placeholder>
          <w:docPart w:val="DefaultPlaceholder_-1854013440"/>
        </w:placeholder>
      </w:sdtPr>
      <w:sdtEndPr/>
      <w:sdtContent>
        <w:p w14:paraId="43F2EEDF" w14:textId="7ACF9D3A" w:rsidR="004C6DB9" w:rsidRPr="00D0331B" w:rsidRDefault="004C6DB9" w:rsidP="004C6DB9">
          <w:pPr>
            <w:pStyle w:val="Heading1"/>
            <w:rPr>
              <w:lang w:val="ro-RO"/>
            </w:rPr>
          </w:pPr>
          <w:r>
            <w:t xml:space="preserve">Manualul de utilizare </w:t>
          </w:r>
          <w:r w:rsidR="00D0331B">
            <w:t>al aplicației</w:t>
          </w:r>
        </w:p>
      </w:sdtContent>
    </w:sdt>
    <w:p w14:paraId="74D4D795" w14:textId="77777777" w:rsidR="00132EA6" w:rsidRDefault="00132EA6" w:rsidP="008E724E">
      <w:pPr>
        <w:jc w:val="both"/>
        <w:rPr>
          <w:lang w:val="en-GB"/>
        </w:rPr>
      </w:pPr>
    </w:p>
    <w:p w14:paraId="74590F9A" w14:textId="794C07D1" w:rsidR="008E724E" w:rsidRDefault="00A43563" w:rsidP="008E724E">
      <w:pPr>
        <w:jc w:val="both"/>
        <w:rPr>
          <w:lang w:val="ro-RO"/>
        </w:rPr>
      </w:pPr>
      <w:proofErr w:type="spellStart"/>
      <w:r>
        <w:rPr>
          <w:lang w:val="en-GB"/>
        </w:rPr>
        <w:t>Această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aplicație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fost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concepută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pentru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demonstra</w:t>
      </w:r>
      <w:proofErr w:type="spellEnd"/>
      <w:r>
        <w:rPr>
          <w:lang w:val="en-GB"/>
        </w:rPr>
        <w:t xml:space="preserve"> </w:t>
      </w:r>
      <w:proofErr w:type="spellStart"/>
      <w:r w:rsidR="008E724E">
        <w:rPr>
          <w:lang w:val="en-GB"/>
        </w:rPr>
        <w:t>practicabilitatea</w:t>
      </w:r>
      <w:r>
        <w:rPr>
          <w:lang w:val="en-GB"/>
        </w:rPr>
        <w:t>litatea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tip</w:t>
      </w:r>
      <w:r w:rsidR="000E245B">
        <w:rPr>
          <w:lang w:val="en-GB"/>
        </w:rPr>
        <w:t>ului</w:t>
      </w:r>
      <w:proofErr w:type="spellEnd"/>
      <w:r>
        <w:rPr>
          <w:lang w:val="en-GB"/>
        </w:rPr>
        <w:t xml:space="preserve"> de TDA</w:t>
      </w:r>
      <w:r w:rsidR="000E245B">
        <w:rPr>
          <w:lang w:val="en-GB"/>
        </w:rPr>
        <w:t xml:space="preserve"> </w:t>
      </w:r>
      <w:proofErr w:type="spellStart"/>
      <w:r w:rsidR="000E245B">
        <w:rPr>
          <w:lang w:val="en-GB"/>
        </w:rPr>
        <w:t>Listă</w:t>
      </w:r>
      <w:proofErr w:type="spellEnd"/>
      <w:r w:rsidR="000E245B">
        <w:rPr>
          <w:lang w:val="en-GB"/>
        </w:rPr>
        <w:t xml:space="preserve"> </w:t>
      </w:r>
      <w:proofErr w:type="spellStart"/>
      <w:r w:rsidR="000E245B">
        <w:rPr>
          <w:lang w:val="en-GB"/>
        </w:rPr>
        <w:t>înlănțuită</w:t>
      </w:r>
      <w:proofErr w:type="spellEnd"/>
      <w:r w:rsidR="008E724E">
        <w:rPr>
          <w:lang w:val="en-GB"/>
        </w:rPr>
        <w:t xml:space="preserve">, </w:t>
      </w:r>
      <w:proofErr w:type="spellStart"/>
      <w:r w:rsidR="008E724E">
        <w:rPr>
          <w:lang w:val="en-GB"/>
        </w:rPr>
        <w:t>și</w:t>
      </w:r>
      <w:proofErr w:type="spellEnd"/>
      <w:r w:rsidR="008E724E">
        <w:rPr>
          <w:lang w:val="en-GB"/>
        </w:rPr>
        <w:t xml:space="preserve"> </w:t>
      </w:r>
      <w:proofErr w:type="spellStart"/>
      <w:r w:rsidR="008E724E">
        <w:rPr>
          <w:lang w:val="en-GB"/>
        </w:rPr>
        <w:t>funcționează</w:t>
      </w:r>
      <w:proofErr w:type="spellEnd"/>
      <w:r w:rsidR="008E724E">
        <w:rPr>
          <w:lang w:val="en-GB"/>
        </w:rPr>
        <w:t xml:space="preserve"> </w:t>
      </w:r>
      <w:proofErr w:type="spellStart"/>
      <w:r w:rsidR="008E724E">
        <w:rPr>
          <w:lang w:val="en-GB"/>
        </w:rPr>
        <w:t>astfel</w:t>
      </w:r>
      <w:proofErr w:type="spellEnd"/>
      <w:r w:rsidR="008E724E">
        <w:t>:</w:t>
      </w:r>
    </w:p>
    <w:p w14:paraId="0CD271FA" w14:textId="7A4CFB6B" w:rsidR="008E724E" w:rsidRDefault="008E724E" w:rsidP="008E724E">
      <w:pPr>
        <w:jc w:val="both"/>
      </w:pPr>
      <w:r>
        <w:rPr>
          <w:lang w:val="ro-RO"/>
        </w:rPr>
        <w:t>La deschiderea programului utilizatorul întâlnește următorul meniu</w:t>
      </w:r>
      <w:r>
        <w:t>:</w:t>
      </w:r>
    </w:p>
    <w:p w14:paraId="76564269" w14:textId="1503E106" w:rsidR="008E724E" w:rsidRPr="008E724E" w:rsidRDefault="008E724E" w:rsidP="00FC5867">
      <w:pPr>
        <w:jc w:val="center"/>
      </w:pPr>
      <w:r>
        <w:rPr>
          <w:noProof/>
        </w:rPr>
        <w:drawing>
          <wp:inline distT="0" distB="0" distL="0" distR="0" wp14:anchorId="456E8E39" wp14:editId="74950C40">
            <wp:extent cx="3512820" cy="1112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265C" w14:textId="380B6406" w:rsidR="00D0331B" w:rsidRPr="00FC5867" w:rsidRDefault="00132EA6" w:rsidP="00FC5867">
      <w:pPr>
        <w:jc w:val="center"/>
        <w:rPr>
          <w:i/>
          <w:iCs/>
          <w:lang w:val="en-GB"/>
        </w:rPr>
      </w:pPr>
      <w:r>
        <w:rPr>
          <w:i/>
          <w:iCs/>
          <w:lang w:val="en-GB"/>
        </w:rPr>
        <w:t xml:space="preserve">Fig.17 </w:t>
      </w:r>
      <w:proofErr w:type="spellStart"/>
      <w:r w:rsidR="00FC5867" w:rsidRPr="00FC5867">
        <w:rPr>
          <w:i/>
          <w:iCs/>
          <w:lang w:val="en-GB"/>
        </w:rPr>
        <w:t>Meniu</w:t>
      </w:r>
      <w:proofErr w:type="spellEnd"/>
      <w:r w:rsidR="00FC5867" w:rsidRPr="00FC5867">
        <w:rPr>
          <w:i/>
          <w:iCs/>
          <w:lang w:val="en-GB"/>
        </w:rPr>
        <w:t xml:space="preserve"> principal</w:t>
      </w:r>
    </w:p>
    <w:p w14:paraId="7C15FABB" w14:textId="57A6FA9C" w:rsidR="00132EA6" w:rsidRDefault="00FC5867" w:rsidP="00132EA6">
      <w:pPr>
        <w:jc w:val="both"/>
      </w:pPr>
      <w:r>
        <w:rPr>
          <w:lang w:val="ro-RO"/>
        </w:rPr>
        <w:t xml:space="preserve">În cazul în care utilizatorul este administratorul aplicației, acesta va selecta opțiunea </w:t>
      </w:r>
      <w:r w:rsidR="001F50B2">
        <w:rPr>
          <w:lang w:val="ro-RO"/>
        </w:rPr>
        <w:t>‚</w:t>
      </w:r>
      <w:r>
        <w:rPr>
          <w:lang w:val="ro-RO"/>
        </w:rPr>
        <w:t>1</w:t>
      </w:r>
      <w:r w:rsidR="001F50B2">
        <w:rPr>
          <w:lang w:val="ro-RO"/>
        </w:rPr>
        <w:t>’</w:t>
      </w:r>
      <w:r>
        <w:rPr>
          <w:lang w:val="ro-RO"/>
        </w:rPr>
        <w:t>,în cadrul căreia îi va fi solicitată o parolă de acces</w:t>
      </w:r>
      <w:r>
        <w:t>:</w:t>
      </w:r>
    </w:p>
    <w:p w14:paraId="15121C06" w14:textId="741B2E56" w:rsidR="00FC5867" w:rsidRDefault="00FC5867" w:rsidP="00FC5867">
      <w:pPr>
        <w:jc w:val="center"/>
      </w:pPr>
      <w:r>
        <w:rPr>
          <w:noProof/>
        </w:rPr>
        <w:drawing>
          <wp:inline distT="0" distB="0" distL="0" distR="0" wp14:anchorId="3F4B83A4" wp14:editId="6C7A39E5">
            <wp:extent cx="3474720" cy="1310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9A58" w14:textId="08AE6CD9" w:rsidR="00132EA6" w:rsidRPr="00132EA6" w:rsidRDefault="00132EA6" w:rsidP="00FC5867">
      <w:pPr>
        <w:jc w:val="center"/>
        <w:rPr>
          <w:i/>
          <w:iCs/>
        </w:rPr>
      </w:pPr>
      <w:r w:rsidRPr="00132EA6">
        <w:rPr>
          <w:i/>
          <w:iCs/>
        </w:rPr>
        <w:t>Fig.18</w:t>
      </w:r>
    </w:p>
    <w:p w14:paraId="3C434D60" w14:textId="7CFC3F74" w:rsidR="00132EA6" w:rsidRDefault="00FC5867" w:rsidP="00FC5867">
      <w:pPr>
        <w:ind w:firstLine="0"/>
        <w:rPr>
          <w:lang w:val="ro-RO"/>
        </w:rPr>
      </w:pPr>
      <w:r>
        <w:tab/>
      </w:r>
      <w:proofErr w:type="spellStart"/>
      <w:r>
        <w:t>Dac</w:t>
      </w:r>
      <w:proofErr w:type="spellEnd"/>
      <w:r>
        <w:rPr>
          <w:lang w:val="ro-RO"/>
        </w:rPr>
        <w:t xml:space="preserve">ă parola introdusă este cea </w:t>
      </w:r>
      <w:proofErr w:type="gramStart"/>
      <w:r>
        <w:rPr>
          <w:lang w:val="ro-RO"/>
        </w:rPr>
        <w:t xml:space="preserve">corectă </w:t>
      </w:r>
      <w:r w:rsidR="001F50B2">
        <w:rPr>
          <w:lang w:val="ro-RO"/>
        </w:rPr>
        <w:t>,administratorul</w:t>
      </w:r>
      <w:proofErr w:type="gramEnd"/>
      <w:r>
        <w:rPr>
          <w:lang w:val="ro-RO"/>
        </w:rPr>
        <w:t xml:space="preserve"> va putea vizualiza </w:t>
      </w:r>
      <w:r w:rsidR="001F50B2">
        <w:rPr>
          <w:lang w:val="ro-RO"/>
        </w:rPr>
        <w:t>meniul aferent optiunii ‚1’:</w:t>
      </w:r>
    </w:p>
    <w:p w14:paraId="64B2FEF0" w14:textId="27AC7D1A" w:rsidR="001F50B2" w:rsidRDefault="001F50B2" w:rsidP="001F50B2">
      <w:pPr>
        <w:ind w:firstLine="0"/>
        <w:jc w:val="center"/>
        <w:rPr>
          <w:lang w:val="ro-RO"/>
        </w:rPr>
      </w:pPr>
      <w:r>
        <w:rPr>
          <w:lang w:val="ro-RO"/>
        </w:rPr>
        <w:t xml:space="preserve">            </w:t>
      </w:r>
      <w:r>
        <w:rPr>
          <w:noProof/>
        </w:rPr>
        <w:drawing>
          <wp:inline distT="0" distB="0" distL="0" distR="0" wp14:anchorId="4BFDCB2C" wp14:editId="0E004055">
            <wp:extent cx="3642360" cy="1203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2045" w14:textId="612263D6" w:rsidR="00132EA6" w:rsidRPr="00132EA6" w:rsidRDefault="00132EA6" w:rsidP="00132EA6">
      <w:pPr>
        <w:ind w:firstLine="0"/>
        <w:jc w:val="center"/>
        <w:rPr>
          <w:i/>
          <w:iCs/>
          <w:lang w:val="ro-RO"/>
        </w:rPr>
      </w:pPr>
      <w:r w:rsidRPr="00132EA6">
        <w:rPr>
          <w:i/>
          <w:iCs/>
          <w:lang w:val="ro-RO"/>
        </w:rPr>
        <w:t>Fig.19</w:t>
      </w:r>
    </w:p>
    <w:p w14:paraId="4F00359B" w14:textId="77777777" w:rsidR="00AB28E4" w:rsidRDefault="00AB28E4" w:rsidP="001F50B2">
      <w:pPr>
        <w:ind w:firstLine="0"/>
        <w:jc w:val="center"/>
        <w:rPr>
          <w:lang w:val="ro-RO"/>
        </w:rPr>
      </w:pPr>
    </w:p>
    <w:p w14:paraId="0CBACC76" w14:textId="579E5BA6" w:rsidR="001F50B2" w:rsidRDefault="001F50B2" w:rsidP="001F50B2">
      <w:pPr>
        <w:ind w:firstLine="0"/>
        <w:rPr>
          <w:lang w:val="ro-RO"/>
        </w:rPr>
      </w:pPr>
      <w:r>
        <w:rPr>
          <w:lang w:val="ro-RO"/>
        </w:rPr>
        <w:tab/>
        <w:t>Dacă va fi selectată optiunea 1, administratorul va putea vizualiza lista de mașini</w:t>
      </w:r>
      <w:r w:rsidR="00A82EF1">
        <w:rPr>
          <w:lang w:val="ro-RO"/>
        </w:rPr>
        <w:t>.P</w:t>
      </w:r>
      <w:r>
        <w:rPr>
          <w:lang w:val="ro-RO"/>
        </w:rPr>
        <w:t xml:space="preserve">entru a putea adăuga  o mașină în listă va fi selectată opțiunea 2 ,iar pentru a șterge o mașină din cadrul listei va fi aleasă opțiunea 3. </w:t>
      </w:r>
    </w:p>
    <w:p w14:paraId="61BDEFC8" w14:textId="77777777" w:rsidR="00AB28E4" w:rsidRDefault="00AB28E4" w:rsidP="001F50B2">
      <w:pPr>
        <w:ind w:firstLine="0"/>
        <w:rPr>
          <w:lang w:val="ro-RO"/>
        </w:rPr>
      </w:pPr>
    </w:p>
    <w:p w14:paraId="18A351C5" w14:textId="56155CA4" w:rsidR="001F50B2" w:rsidRDefault="001F50B2" w:rsidP="001F50B2">
      <w:pPr>
        <w:ind w:firstLine="0"/>
        <w:rPr>
          <w:lang w:val="ro-RO"/>
        </w:rPr>
      </w:pPr>
      <w:r>
        <w:rPr>
          <w:noProof/>
        </w:rPr>
        <w:drawing>
          <wp:inline distT="0" distB="0" distL="0" distR="0" wp14:anchorId="7B15F3DC" wp14:editId="0883338B">
            <wp:extent cx="5943600" cy="982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24CD" w14:textId="6D6D1584" w:rsidR="00AB28E4" w:rsidRDefault="00132EA6" w:rsidP="00AB28E4">
      <w:pPr>
        <w:ind w:firstLine="0"/>
        <w:jc w:val="center"/>
        <w:rPr>
          <w:i/>
          <w:iCs/>
          <w:lang w:val="ro-RO"/>
        </w:rPr>
      </w:pPr>
      <w:r>
        <w:rPr>
          <w:i/>
          <w:iCs/>
          <w:lang w:val="ro-RO"/>
        </w:rPr>
        <w:t xml:space="preserve">Fig.20 </w:t>
      </w:r>
      <w:r w:rsidR="00AB28E4" w:rsidRPr="00AB28E4">
        <w:rPr>
          <w:i/>
          <w:iCs/>
          <w:lang w:val="ro-RO"/>
        </w:rPr>
        <w:t>Lista aferentă primei opțiuni</w:t>
      </w:r>
    </w:p>
    <w:p w14:paraId="79523B3A" w14:textId="77777777" w:rsidR="00AB28E4" w:rsidRDefault="00AB28E4" w:rsidP="00AB28E4">
      <w:pPr>
        <w:ind w:firstLine="0"/>
        <w:rPr>
          <w:i/>
          <w:iCs/>
          <w:lang w:val="ro-RO"/>
        </w:rPr>
      </w:pPr>
    </w:p>
    <w:p w14:paraId="512F014B" w14:textId="0CDF4C03" w:rsidR="00AB28E4" w:rsidRDefault="00AB28E4" w:rsidP="00AB28E4">
      <w:pPr>
        <w:rPr>
          <w:lang w:val="ro-RO"/>
        </w:rPr>
      </w:pPr>
      <w:r>
        <w:rPr>
          <w:lang w:val="ro-RO"/>
        </w:rPr>
        <w:t>În cazul în care utilizatorul este client, va selecta opțiunea 2 din meniul principal și astfel va avea posibilitatea de a închiria , sau nu, un autoturism din lista de mașini afișată.</w:t>
      </w:r>
    </w:p>
    <w:p w14:paraId="6D73C7A9" w14:textId="77777777" w:rsidR="00132EA6" w:rsidRDefault="00132EA6" w:rsidP="00AB28E4">
      <w:pPr>
        <w:rPr>
          <w:lang w:val="ro-RO"/>
        </w:rPr>
      </w:pPr>
    </w:p>
    <w:p w14:paraId="27F05D13" w14:textId="71987D41" w:rsidR="00AB28E4" w:rsidRDefault="00AB28E4" w:rsidP="00AB28E4">
      <w:pPr>
        <w:ind w:firstLine="0"/>
        <w:rPr>
          <w:lang w:val="ro-RO"/>
        </w:rPr>
      </w:pPr>
      <w:r>
        <w:rPr>
          <w:noProof/>
        </w:rPr>
        <w:drawing>
          <wp:inline distT="0" distB="0" distL="0" distR="0" wp14:anchorId="10B9AC15" wp14:editId="6760B56A">
            <wp:extent cx="5943600" cy="1737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0C72" w14:textId="69771DDA" w:rsidR="00A82EF1" w:rsidRDefault="00132EA6" w:rsidP="00A82EF1">
      <w:pPr>
        <w:ind w:firstLine="0"/>
        <w:jc w:val="center"/>
        <w:rPr>
          <w:i/>
          <w:iCs/>
          <w:lang w:val="ro-RO"/>
        </w:rPr>
      </w:pPr>
      <w:r>
        <w:rPr>
          <w:i/>
          <w:iCs/>
          <w:lang w:val="ro-RO"/>
        </w:rPr>
        <w:t xml:space="preserve">Fig.21 </w:t>
      </w:r>
      <w:r w:rsidR="00A82EF1" w:rsidRPr="00A82EF1">
        <w:rPr>
          <w:i/>
          <w:iCs/>
          <w:lang w:val="ro-RO"/>
        </w:rPr>
        <w:t>Meniu aferent opțiunii 2</w:t>
      </w:r>
    </w:p>
    <w:p w14:paraId="06407E71" w14:textId="77777777" w:rsidR="00132EA6" w:rsidRDefault="00132EA6" w:rsidP="00A82EF1">
      <w:pPr>
        <w:ind w:firstLine="0"/>
        <w:jc w:val="center"/>
        <w:rPr>
          <w:lang w:val="ro-RO"/>
        </w:rPr>
      </w:pPr>
    </w:p>
    <w:p w14:paraId="00D47A5E" w14:textId="710C7944" w:rsidR="00A82EF1" w:rsidRDefault="00A82EF1" w:rsidP="00A82EF1">
      <w:pPr>
        <w:ind w:firstLine="0"/>
        <w:rPr>
          <w:lang w:val="ro-RO"/>
        </w:rPr>
      </w:pPr>
      <w:r>
        <w:rPr>
          <w:lang w:val="ro-RO"/>
        </w:rPr>
        <w:tab/>
        <w:t>Dacă clientul dorește să închirieze o mașină din listă, va fi nevoit sa introducă numele acesteia, urmând să îi fie preluate datele personale.După inserarea datelor, cererea clientului va fi înregistrată.</w:t>
      </w:r>
    </w:p>
    <w:p w14:paraId="069523A9" w14:textId="200A1C20" w:rsidR="00A82EF1" w:rsidRPr="00A82EF1" w:rsidRDefault="00A82EF1" w:rsidP="00A82EF1">
      <w:pPr>
        <w:ind w:firstLine="0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2FCBAC3E" wp14:editId="7D60657D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3318" w14:textId="567FA0E3" w:rsidR="00AB28E4" w:rsidRPr="00132EA6" w:rsidRDefault="00132EA6" w:rsidP="00AB28E4">
      <w:pPr>
        <w:ind w:firstLine="0"/>
        <w:jc w:val="center"/>
        <w:rPr>
          <w:i/>
          <w:iCs/>
          <w:lang w:val="ro-RO"/>
        </w:rPr>
      </w:pPr>
      <w:r w:rsidRPr="00132EA6">
        <w:rPr>
          <w:i/>
          <w:iCs/>
          <w:lang w:val="ro-RO"/>
        </w:rPr>
        <w:t>Fig.22</w:t>
      </w:r>
      <w:r>
        <w:rPr>
          <w:i/>
          <w:iCs/>
          <w:lang w:val="ro-RO"/>
        </w:rPr>
        <w:t xml:space="preserve"> Opțiunea client</w:t>
      </w:r>
    </w:p>
    <w:p w14:paraId="0A374400" w14:textId="77777777" w:rsidR="00AB28E4" w:rsidRDefault="00AB28E4" w:rsidP="001F50B2">
      <w:pPr>
        <w:ind w:firstLine="0"/>
        <w:rPr>
          <w:lang w:val="ro-RO"/>
        </w:rPr>
      </w:pPr>
    </w:p>
    <w:p w14:paraId="7907726D" w14:textId="77777777" w:rsidR="001F50B2" w:rsidRPr="00FC5867" w:rsidRDefault="001F50B2" w:rsidP="00FC5867">
      <w:pPr>
        <w:ind w:firstLine="0"/>
        <w:rPr>
          <w:lang w:val="ro-RO"/>
        </w:rPr>
      </w:pPr>
    </w:p>
    <w:p w14:paraId="59C2C75D" w14:textId="0C7D2148" w:rsidR="004C6DB9" w:rsidRPr="004C6DB9" w:rsidRDefault="004C6DB9" w:rsidP="004448C4">
      <w:pPr>
        <w:jc w:val="both"/>
        <w:rPr>
          <w:b/>
          <w:bCs/>
          <w:lang w:val="en-GB"/>
        </w:rPr>
      </w:pPr>
    </w:p>
    <w:p w14:paraId="045E4438" w14:textId="09FB94AE" w:rsidR="00E81978" w:rsidRDefault="005D3A03">
      <w:r>
        <w:t xml:space="preserve"> </w:t>
      </w:r>
    </w:p>
    <w:sdt>
      <w:sdtPr>
        <w:rPr>
          <w:rFonts w:asciiTheme="minorHAnsi" w:eastAsiaTheme="minorEastAsia" w:hAnsiTheme="minorHAnsi" w:cstheme="minorBidi"/>
        </w:rPr>
        <w:id w:val="62297111"/>
        <w:docPartObj>
          <w:docPartGallery w:val="Bibliographies"/>
          <w:docPartUnique/>
        </w:docPartObj>
      </w:sdtPr>
      <w:sdtEndPr/>
      <w:sdtContent>
        <w:sdt>
          <w:sdtPr>
            <w:rPr>
              <w:rFonts w:asciiTheme="minorHAnsi" w:eastAsiaTheme="minorEastAsia" w:hAnsiTheme="minorHAnsi" w:cstheme="minorBidi"/>
            </w:rPr>
            <w:id w:val="-1158380834"/>
            <w:lock w:val="sdtContentLocked"/>
            <w:placeholder>
              <w:docPart w:val="DefaultPlaceholder_-1854013440"/>
            </w:placeholder>
          </w:sdtPr>
          <w:sdtEndPr>
            <w:rPr>
              <w:rFonts w:asciiTheme="majorHAnsi" w:eastAsiaTheme="majorEastAsia" w:hAnsiTheme="majorHAnsi" w:cstheme="majorBidi"/>
            </w:rPr>
          </w:sdtEndPr>
          <w:sdtContent>
            <w:p w14:paraId="19921720" w14:textId="6FAE7ACD" w:rsidR="00E81978" w:rsidRDefault="005D3A03" w:rsidP="00CE4318">
              <w:pPr>
                <w:pStyle w:val="SectionTitle"/>
              </w:pPr>
              <w:r>
                <w:t>Ref</w:t>
              </w:r>
              <w:r w:rsidR="005D005B">
                <w:t>erințe bibliografice</w:t>
              </w:r>
            </w:p>
          </w:sdtContent>
        </w:sdt>
      </w:sdtContent>
    </w:sdt>
    <w:p w14:paraId="4138AFFD" w14:textId="4D156E93" w:rsidR="00EB57D7" w:rsidRDefault="00EB57D7" w:rsidP="006A6F79">
      <w:pPr>
        <w:ind w:firstLine="0"/>
      </w:pPr>
    </w:p>
    <w:p w14:paraId="4A3FD8D1" w14:textId="46C15ACD" w:rsidR="006A6F79" w:rsidRDefault="006A6F79" w:rsidP="006A6F79">
      <w:pPr>
        <w:ind w:firstLine="0"/>
      </w:pPr>
      <w:hyperlink r:id="rId33" w:history="1">
        <w:r>
          <w:rPr>
            <w:rStyle w:val="Hyperlink"/>
          </w:rPr>
          <w:t>http://eed.usv.ro/~ionelar/teaching.php</w:t>
        </w:r>
      </w:hyperlink>
    </w:p>
    <w:p w14:paraId="02C543B7" w14:textId="59E25CCE" w:rsidR="006A6F79" w:rsidRDefault="006A6F79" w:rsidP="006A6F79">
      <w:pPr>
        <w:ind w:firstLine="0"/>
      </w:pPr>
      <w:hyperlink r:id="rId34" w:history="1">
        <w:r>
          <w:rPr>
            <w:rStyle w:val="Hyperlink"/>
          </w:rPr>
          <w:t>https://www.educative.io/edpresso/what-is-a-singly-linked-list</w:t>
        </w:r>
      </w:hyperlink>
    </w:p>
    <w:p w14:paraId="5C0F2C9E" w14:textId="2BA46772" w:rsidR="006A6F79" w:rsidRDefault="006A6F79" w:rsidP="006A6F79">
      <w:pPr>
        <w:ind w:firstLine="0"/>
      </w:pPr>
      <w:hyperlink r:id="rId35" w:history="1">
        <w:r>
          <w:rPr>
            <w:rStyle w:val="Hyperlink"/>
          </w:rPr>
          <w:t>https://www.geeksforgeeks.org/linked-list-set-1-introduction/</w:t>
        </w:r>
      </w:hyperlink>
    </w:p>
    <w:p w14:paraId="5D2152FC" w14:textId="61161E32" w:rsidR="006A6F79" w:rsidRPr="00EB57D7" w:rsidRDefault="006A6F79" w:rsidP="006A6F79">
      <w:pPr>
        <w:ind w:firstLine="0"/>
        <w:rPr>
          <w:rFonts w:asciiTheme="majorHAnsi" w:eastAsiaTheme="majorEastAsia" w:hAnsiTheme="majorHAnsi" w:cstheme="majorBidi"/>
        </w:rPr>
      </w:pPr>
      <w:hyperlink r:id="rId36" w:history="1">
        <w:r>
          <w:rPr>
            <w:rStyle w:val="Hyperlink"/>
          </w:rPr>
          <w:t>https://www.programiz.com/dsa/linked-list</w:t>
        </w:r>
      </w:hyperlink>
    </w:p>
    <w:sectPr w:rsidR="006A6F79" w:rsidRPr="00EB57D7">
      <w:headerReference w:type="default" r:id="rId37"/>
      <w:headerReference w:type="first" r:id="rId38"/>
      <w:footerReference w:type="first" r:id="rId3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E0988A" w14:textId="77777777" w:rsidR="007359AA" w:rsidRDefault="007359AA">
      <w:pPr>
        <w:spacing w:line="240" w:lineRule="auto"/>
      </w:pPr>
      <w:r>
        <w:separator/>
      </w:r>
    </w:p>
    <w:p w14:paraId="3448AD64" w14:textId="77777777" w:rsidR="007359AA" w:rsidRDefault="007359AA"/>
  </w:endnote>
  <w:endnote w:type="continuationSeparator" w:id="0">
    <w:p w14:paraId="5C3E877E" w14:textId="77777777" w:rsidR="007359AA" w:rsidRDefault="007359AA">
      <w:pPr>
        <w:spacing w:line="240" w:lineRule="auto"/>
      </w:pPr>
      <w:r>
        <w:continuationSeparator/>
      </w:r>
    </w:p>
    <w:p w14:paraId="65E0D12D" w14:textId="77777777" w:rsidR="007359AA" w:rsidRDefault="007359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41593" w14:textId="1936460B" w:rsidR="00770332" w:rsidRDefault="00770332" w:rsidP="00770332">
    <w:pPr>
      <w:pStyle w:val="Footer"/>
      <w:jc w:val="center"/>
    </w:pPr>
    <w:r>
      <w:t xml:space="preserve">Suceava, </w:t>
    </w:r>
    <w:proofErr w:type="spellStart"/>
    <w:r>
      <w:t>mai</w:t>
    </w:r>
    <w:proofErr w:type="spellEnd"/>
    <w:r>
      <w:t xml:space="preserve">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77903" w14:textId="77777777" w:rsidR="007359AA" w:rsidRDefault="007359AA">
      <w:pPr>
        <w:spacing w:line="240" w:lineRule="auto"/>
      </w:pPr>
      <w:r>
        <w:separator/>
      </w:r>
    </w:p>
    <w:p w14:paraId="657A2CF2" w14:textId="77777777" w:rsidR="007359AA" w:rsidRDefault="007359AA"/>
  </w:footnote>
  <w:footnote w:type="continuationSeparator" w:id="0">
    <w:p w14:paraId="7F0D355A" w14:textId="77777777" w:rsidR="007359AA" w:rsidRDefault="007359AA">
      <w:pPr>
        <w:spacing w:line="240" w:lineRule="auto"/>
      </w:pPr>
      <w:r>
        <w:continuationSeparator/>
      </w:r>
    </w:p>
    <w:p w14:paraId="38C4BC7A" w14:textId="77777777" w:rsidR="007359AA" w:rsidRDefault="007359A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A67EC" w14:textId="3286D84C" w:rsidR="00E81978" w:rsidRDefault="007359AA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E0FBA75F8FE848F9BBAA70F0C83136D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866F66">
          <w:rPr>
            <w:rStyle w:val="Strong"/>
          </w:rPr>
          <w:t>TDA   Mașini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836D87" w14:textId="742AE2DA" w:rsidR="00E81978" w:rsidRDefault="007359AA">
    <w:pPr>
      <w:pStyle w:val="Header"/>
      <w:rPr>
        <w:rStyle w:val="Strong"/>
      </w:rPr>
    </w:pPr>
    <w:sdt>
      <w:sdtPr>
        <w:rPr>
          <w:rStyle w:val="Strong"/>
        </w:rPr>
        <w:alias w:val="Running head"/>
        <w:tag w:val=""/>
        <w:id w:val="-696842620"/>
        <w:placeholder>
          <w:docPart w:val="4E94CFA263B94644A55600E94DD90A3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866F66">
          <w:rPr>
            <w:rStyle w:val="Strong"/>
            <w:caps w:val="0"/>
          </w:rPr>
          <w:t xml:space="preserve">TDA  </w:t>
        </w:r>
        <w:r w:rsidR="00866F66">
          <w:rPr>
            <w:rStyle w:val="Strong"/>
            <w:caps w:val="0"/>
            <w:lang w:val="ro-RO"/>
          </w:rPr>
          <w:t xml:space="preserve"> Mașini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3"/>
  </w:num>
  <w:num w:numId="13">
    <w:abstractNumId w:val="11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ocumentProtection w:edit="readOnly" w:enforcement="0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CF1"/>
    <w:rsid w:val="00003688"/>
    <w:rsid w:val="000912BE"/>
    <w:rsid w:val="000D3F41"/>
    <w:rsid w:val="000E245B"/>
    <w:rsid w:val="00132EA6"/>
    <w:rsid w:val="00152C10"/>
    <w:rsid w:val="001A14F6"/>
    <w:rsid w:val="001E0E71"/>
    <w:rsid w:val="001F50B2"/>
    <w:rsid w:val="002C238E"/>
    <w:rsid w:val="003156D8"/>
    <w:rsid w:val="00355DCA"/>
    <w:rsid w:val="003813F1"/>
    <w:rsid w:val="003919D7"/>
    <w:rsid w:val="004448C4"/>
    <w:rsid w:val="0048486B"/>
    <w:rsid w:val="004858C6"/>
    <w:rsid w:val="004C01C3"/>
    <w:rsid w:val="004C6DB9"/>
    <w:rsid w:val="005069A5"/>
    <w:rsid w:val="0053621F"/>
    <w:rsid w:val="00551A02"/>
    <w:rsid w:val="005534FA"/>
    <w:rsid w:val="005719CC"/>
    <w:rsid w:val="005D005B"/>
    <w:rsid w:val="005D3A03"/>
    <w:rsid w:val="005E697A"/>
    <w:rsid w:val="0064396A"/>
    <w:rsid w:val="00675F8D"/>
    <w:rsid w:val="006A6F79"/>
    <w:rsid w:val="006B0AED"/>
    <w:rsid w:val="006B3108"/>
    <w:rsid w:val="006E6BE8"/>
    <w:rsid w:val="006F3FE6"/>
    <w:rsid w:val="00731D74"/>
    <w:rsid w:val="00734B26"/>
    <w:rsid w:val="007359AA"/>
    <w:rsid w:val="00770332"/>
    <w:rsid w:val="00781C93"/>
    <w:rsid w:val="00793036"/>
    <w:rsid w:val="007A501C"/>
    <w:rsid w:val="007C0310"/>
    <w:rsid w:val="008002C0"/>
    <w:rsid w:val="00832605"/>
    <w:rsid w:val="00866F66"/>
    <w:rsid w:val="00881617"/>
    <w:rsid w:val="008C5323"/>
    <w:rsid w:val="008E724E"/>
    <w:rsid w:val="009016A5"/>
    <w:rsid w:val="009A2A21"/>
    <w:rsid w:val="009A620B"/>
    <w:rsid w:val="009A6A3B"/>
    <w:rsid w:val="009D370D"/>
    <w:rsid w:val="00A43563"/>
    <w:rsid w:val="00A5644F"/>
    <w:rsid w:val="00A75176"/>
    <w:rsid w:val="00A82EF1"/>
    <w:rsid w:val="00AB28E4"/>
    <w:rsid w:val="00B16360"/>
    <w:rsid w:val="00B823AA"/>
    <w:rsid w:val="00B87F37"/>
    <w:rsid w:val="00BA45DB"/>
    <w:rsid w:val="00BB41F1"/>
    <w:rsid w:val="00BF4184"/>
    <w:rsid w:val="00C0601E"/>
    <w:rsid w:val="00C31D30"/>
    <w:rsid w:val="00CB3916"/>
    <w:rsid w:val="00CD6E39"/>
    <w:rsid w:val="00CE4318"/>
    <w:rsid w:val="00CF6E91"/>
    <w:rsid w:val="00D0331B"/>
    <w:rsid w:val="00D85B68"/>
    <w:rsid w:val="00DD3790"/>
    <w:rsid w:val="00E02CF4"/>
    <w:rsid w:val="00E55EF5"/>
    <w:rsid w:val="00E6004D"/>
    <w:rsid w:val="00E7730C"/>
    <w:rsid w:val="00E808E1"/>
    <w:rsid w:val="00E81978"/>
    <w:rsid w:val="00EA7CF1"/>
    <w:rsid w:val="00EB57D7"/>
    <w:rsid w:val="00EC143A"/>
    <w:rsid w:val="00EC33EE"/>
    <w:rsid w:val="00ED4467"/>
    <w:rsid w:val="00EF231C"/>
    <w:rsid w:val="00F379B7"/>
    <w:rsid w:val="00F525FA"/>
    <w:rsid w:val="00FC5867"/>
    <w:rsid w:val="00FC65EF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4E53AE"/>
  <w15:chartTrackingRefBased/>
  <w15:docId w15:val="{A564B177-3557-4A29-BFDC-357CF32A5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E7730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43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s://www.educative.io/edpresso/what-is-a-singly-linked-list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eed.usv.ro/~ionelar/teaching.php" TargetMode="External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programiz.com/dsa/linked-lis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geeksforgeeks.org/linked-list-set-1-introductio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nela\AppData\Local\Microsoft\Office\16.0\DTS\en-US%7b68C1D62C-FFF7-448E-A47F-0461D4FDFDDE%7d\%7bA07056CE-05D3-43B1-9C10-C1F50C78CD9B%7dtf0398235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244B00A0B474522B36FE6F3334F3E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41C749-E750-422A-BBB4-F4E9F594EE23}"/>
      </w:docPartPr>
      <w:docPartBody>
        <w:p w:rsidR="00370938" w:rsidRDefault="007E6CD1">
          <w:pPr>
            <w:pStyle w:val="A244B00A0B474522B36FE6F3334F3E54"/>
          </w:pPr>
          <w:r>
            <w:t>[Title Here, up to 12 Words, on One to Two Lines]</w:t>
          </w:r>
        </w:p>
      </w:docPartBody>
    </w:docPart>
    <w:docPart>
      <w:docPartPr>
        <w:name w:val="B047F4EBC54942138851FBC59ADE1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8DD8C6-56A0-437E-82F1-2A83B8F9ABD1}"/>
      </w:docPartPr>
      <w:docPartBody>
        <w:p w:rsidR="00370938" w:rsidRDefault="007E6CD1">
          <w:pPr>
            <w:pStyle w:val="B047F4EBC54942138851FBC59ADE1ED5"/>
          </w:pPr>
          <w:r>
            <w:t>Abstract</w:t>
          </w:r>
        </w:p>
      </w:docPartBody>
    </w:docPart>
    <w:docPart>
      <w:docPartPr>
        <w:name w:val="1B3F83F185A64D8FAD8078E24ED008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52B6B2-E67B-4E35-97E9-87836FD00410}"/>
      </w:docPartPr>
      <w:docPartBody>
        <w:p w:rsidR="00370938" w:rsidRDefault="007E6CD1">
          <w:pPr>
            <w:pStyle w:val="1B3F83F185A64D8FAD8078E24ED00846"/>
          </w:pPr>
          <w:r>
            <w:t>[Title Here, up to 12 Words, on One to Two Lines]</w:t>
          </w:r>
        </w:p>
      </w:docPartBody>
    </w:docPart>
    <w:docPart>
      <w:docPartPr>
        <w:name w:val="E0FBA75F8FE848F9BBAA70F0C83136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9451CE-2489-484B-AB4F-02402827CA2D}"/>
      </w:docPartPr>
      <w:docPartBody>
        <w:p w:rsidR="00370938" w:rsidRDefault="007E6CD1">
          <w:pPr>
            <w:pStyle w:val="E0FBA75F8FE848F9BBAA70F0C83136DD"/>
          </w:pPr>
          <w:r w:rsidRPr="005D3A03">
            <w:t>Figures title:</w:t>
          </w:r>
        </w:p>
      </w:docPartBody>
    </w:docPart>
    <w:docPart>
      <w:docPartPr>
        <w:name w:val="4E94CFA263B94644A55600E94DD90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4501CF-5A1F-4463-AFF1-CB3BC7E87007}"/>
      </w:docPartPr>
      <w:docPartBody>
        <w:p w:rsidR="00370938" w:rsidRDefault="007E6CD1">
          <w:pPr>
            <w:pStyle w:val="4E94CFA263B94644A55600E94DD90A30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57416A-4D7F-4885-87A5-CC0247B0D177}"/>
      </w:docPartPr>
      <w:docPartBody>
        <w:p w:rsidR="00370938" w:rsidRDefault="00C640D8">
          <w:r w:rsidRPr="00132A2D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0D8"/>
    <w:rsid w:val="002B4887"/>
    <w:rsid w:val="00370938"/>
    <w:rsid w:val="004639E1"/>
    <w:rsid w:val="00661B19"/>
    <w:rsid w:val="007E6CD1"/>
    <w:rsid w:val="00C640D8"/>
    <w:rsid w:val="00DD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44B00A0B474522B36FE6F3334F3E54">
    <w:name w:val="A244B00A0B474522B36FE6F3334F3E54"/>
  </w:style>
  <w:style w:type="paragraph" w:customStyle="1" w:styleId="BA5700DBC5384EF6A2F1E3D7142F54AB">
    <w:name w:val="BA5700DBC5384EF6A2F1E3D7142F54AB"/>
  </w:style>
  <w:style w:type="paragraph" w:customStyle="1" w:styleId="CEE8CE611570445D9181408EFC484432">
    <w:name w:val="CEE8CE611570445D9181408EFC484432"/>
  </w:style>
  <w:style w:type="paragraph" w:customStyle="1" w:styleId="80CB11CBFA3A4B1DA59015D5A252DD85">
    <w:name w:val="80CB11CBFA3A4B1DA59015D5A252DD85"/>
  </w:style>
  <w:style w:type="paragraph" w:customStyle="1" w:styleId="838A0C90B84E4D709C3D86CA7C1AE0EF">
    <w:name w:val="838A0C90B84E4D709C3D86CA7C1AE0EF"/>
  </w:style>
  <w:style w:type="paragraph" w:customStyle="1" w:styleId="B047F4EBC54942138851FBC59ADE1ED5">
    <w:name w:val="B047F4EBC54942138851FBC59ADE1ED5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0FE7A7234A024C53A81A225368188578">
    <w:name w:val="0FE7A7234A024C53A81A225368188578"/>
  </w:style>
  <w:style w:type="paragraph" w:customStyle="1" w:styleId="EB4EBFB5EFF84D3A9EFC6D981683B68B">
    <w:name w:val="EB4EBFB5EFF84D3A9EFC6D981683B68B"/>
  </w:style>
  <w:style w:type="paragraph" w:customStyle="1" w:styleId="1B3F83F185A64D8FAD8078E24ED00846">
    <w:name w:val="1B3F83F185A64D8FAD8078E24ED00846"/>
  </w:style>
  <w:style w:type="paragraph" w:customStyle="1" w:styleId="2067280D425A4F7F8C1BE6E321F8787C">
    <w:name w:val="2067280D425A4F7F8C1BE6E321F8787C"/>
  </w:style>
  <w:style w:type="paragraph" w:customStyle="1" w:styleId="C47E7411703B41FBB9CCEDA388472069">
    <w:name w:val="C47E7411703B41FBB9CCEDA388472069"/>
  </w:style>
  <w:style w:type="paragraph" w:customStyle="1" w:styleId="305A80C08C5D4BF899FE5631587ADB4D">
    <w:name w:val="305A80C08C5D4BF899FE5631587ADB4D"/>
  </w:style>
  <w:style w:type="paragraph" w:customStyle="1" w:styleId="9C41EFBA8EC840208F4A1C48012078E5">
    <w:name w:val="9C41EFBA8EC840208F4A1C48012078E5"/>
  </w:style>
  <w:style w:type="paragraph" w:customStyle="1" w:styleId="AE16CA557B7841BCB4D48AD6A6877249">
    <w:name w:val="AE16CA557B7841BCB4D48AD6A6877249"/>
  </w:style>
  <w:style w:type="paragraph" w:customStyle="1" w:styleId="F4FA9618105342CF8D8FA281122D0F9C">
    <w:name w:val="F4FA9618105342CF8D8FA281122D0F9C"/>
  </w:style>
  <w:style w:type="paragraph" w:customStyle="1" w:styleId="CDBC3CCDB8F94E3CAA6E47A847410A39">
    <w:name w:val="CDBC3CCDB8F94E3CAA6E47A847410A39"/>
  </w:style>
  <w:style w:type="paragraph" w:customStyle="1" w:styleId="EDB2C852CE9A47C08604180E37927914">
    <w:name w:val="EDB2C852CE9A47C08604180E37927914"/>
  </w:style>
  <w:style w:type="paragraph" w:customStyle="1" w:styleId="614721010CC34983A72BF590ABB85859">
    <w:name w:val="614721010CC34983A72BF590ABB85859"/>
  </w:style>
  <w:style w:type="paragraph" w:customStyle="1" w:styleId="8E1AC3067603471F83EF2DE62C4526E1">
    <w:name w:val="8E1AC3067603471F83EF2DE62C4526E1"/>
  </w:style>
  <w:style w:type="paragraph" w:customStyle="1" w:styleId="2B92A3279BE9484A8A5AE8D8A6EC2F70">
    <w:name w:val="2B92A3279BE9484A8A5AE8D8A6EC2F70"/>
  </w:style>
  <w:style w:type="paragraph" w:customStyle="1" w:styleId="04D578E424854BBB95952D30FCC00214">
    <w:name w:val="04D578E424854BBB95952D30FCC00214"/>
  </w:style>
  <w:style w:type="paragraph" w:customStyle="1" w:styleId="A4C1A4C4F56E4174B316C3B39DCB388F">
    <w:name w:val="A4C1A4C4F56E4174B316C3B39DCB388F"/>
  </w:style>
  <w:style w:type="paragraph" w:customStyle="1" w:styleId="44F5E5E5A4024934A9393A5B8EE6BE8E">
    <w:name w:val="44F5E5E5A4024934A9393A5B8EE6BE8E"/>
  </w:style>
  <w:style w:type="paragraph" w:customStyle="1" w:styleId="C75EB092014D46198C4ACAA70BEB854F">
    <w:name w:val="C75EB092014D46198C4ACAA70BEB854F"/>
  </w:style>
  <w:style w:type="paragraph" w:customStyle="1" w:styleId="F7B0ADC800B94490A9747607ECB4A4AA">
    <w:name w:val="F7B0ADC800B94490A9747607ECB4A4AA"/>
  </w:style>
  <w:style w:type="paragraph" w:customStyle="1" w:styleId="3850B7E4671148CFAE79948B84D2EBCD">
    <w:name w:val="3850B7E4671148CFAE79948B84D2EBCD"/>
  </w:style>
  <w:style w:type="paragraph" w:customStyle="1" w:styleId="558E8AB24A5A4530A68E3BDBED733FC3">
    <w:name w:val="558E8AB24A5A4530A68E3BDBED733FC3"/>
  </w:style>
  <w:style w:type="paragraph" w:customStyle="1" w:styleId="A75DB007BA2249B39465DE5CAF547B4D">
    <w:name w:val="A75DB007BA2249B39465DE5CAF547B4D"/>
  </w:style>
  <w:style w:type="paragraph" w:customStyle="1" w:styleId="C87745D7568F443AB953348E4ECCFD94">
    <w:name w:val="C87745D7568F443AB953348E4ECCFD94"/>
  </w:style>
  <w:style w:type="paragraph" w:customStyle="1" w:styleId="9AEADB8FA12E413183C9B60C4B13F080">
    <w:name w:val="9AEADB8FA12E413183C9B60C4B13F080"/>
  </w:style>
  <w:style w:type="paragraph" w:customStyle="1" w:styleId="681DCE66DFA94564A9DD2A19FC1CF2C9">
    <w:name w:val="681DCE66DFA94564A9DD2A19FC1CF2C9"/>
  </w:style>
  <w:style w:type="paragraph" w:customStyle="1" w:styleId="4998B22F7424440188EF85A0C3842499">
    <w:name w:val="4998B22F7424440188EF85A0C3842499"/>
  </w:style>
  <w:style w:type="paragraph" w:customStyle="1" w:styleId="0FE447C2C02A4ED7AADE7EDBBB9C75ED">
    <w:name w:val="0FE447C2C02A4ED7AADE7EDBBB9C75ED"/>
  </w:style>
  <w:style w:type="paragraph" w:customStyle="1" w:styleId="1875212ECDFE44F981EB947E9BC974EC">
    <w:name w:val="1875212ECDFE44F981EB947E9BC974EC"/>
  </w:style>
  <w:style w:type="paragraph" w:customStyle="1" w:styleId="EB72FB26A9BD4253A6866D26257EA168">
    <w:name w:val="EB72FB26A9BD4253A6866D26257EA168"/>
  </w:style>
  <w:style w:type="paragraph" w:customStyle="1" w:styleId="245EBBBCF5D64485898C9CB5046A904F">
    <w:name w:val="245EBBBCF5D64485898C9CB5046A904F"/>
  </w:style>
  <w:style w:type="paragraph" w:customStyle="1" w:styleId="533840499E7C4776A88E21F43BBFFB80">
    <w:name w:val="533840499E7C4776A88E21F43BBFFB80"/>
  </w:style>
  <w:style w:type="paragraph" w:customStyle="1" w:styleId="7DD52163A71447EF899C1AE38E6A811A">
    <w:name w:val="7DD52163A71447EF899C1AE38E6A811A"/>
  </w:style>
  <w:style w:type="paragraph" w:customStyle="1" w:styleId="FE84FA72F7D34509BE055787386D1901">
    <w:name w:val="FE84FA72F7D34509BE055787386D1901"/>
  </w:style>
  <w:style w:type="paragraph" w:customStyle="1" w:styleId="5F7421892B6D41CE84D3433B7F804BDC">
    <w:name w:val="5F7421892B6D41CE84D3433B7F804BDC"/>
  </w:style>
  <w:style w:type="paragraph" w:customStyle="1" w:styleId="AEC5AAF852F04E4FAB5B63630CC916BE">
    <w:name w:val="AEC5AAF852F04E4FAB5B63630CC916BE"/>
  </w:style>
  <w:style w:type="paragraph" w:customStyle="1" w:styleId="7212D8779CF24DE4AFA0BD13AB2C89C4">
    <w:name w:val="7212D8779CF24DE4AFA0BD13AB2C89C4"/>
  </w:style>
  <w:style w:type="paragraph" w:customStyle="1" w:styleId="8EEDA43A1E8C4B7FB2EC9F7FEB914409">
    <w:name w:val="8EEDA43A1E8C4B7FB2EC9F7FEB914409"/>
  </w:style>
  <w:style w:type="paragraph" w:customStyle="1" w:styleId="B3EBC6D4DE564B6C8A78455763312014">
    <w:name w:val="B3EBC6D4DE564B6C8A78455763312014"/>
  </w:style>
  <w:style w:type="paragraph" w:customStyle="1" w:styleId="464098EB2DB34E16BA92D376B02DB9DA">
    <w:name w:val="464098EB2DB34E16BA92D376B02DB9DA"/>
  </w:style>
  <w:style w:type="paragraph" w:customStyle="1" w:styleId="75E12D8E75764BC5A302E277EC3BCD1F">
    <w:name w:val="75E12D8E75764BC5A302E277EC3BCD1F"/>
  </w:style>
  <w:style w:type="paragraph" w:customStyle="1" w:styleId="F951CAF2CDB14FDE93B4D6A3CB0B03E1">
    <w:name w:val="F951CAF2CDB14FDE93B4D6A3CB0B03E1"/>
  </w:style>
  <w:style w:type="paragraph" w:customStyle="1" w:styleId="9A132608E3A24270AAEDBB50FC591EB2">
    <w:name w:val="9A132608E3A24270AAEDBB50FC591EB2"/>
  </w:style>
  <w:style w:type="paragraph" w:customStyle="1" w:styleId="C65088A160194AA49A708508891772B1">
    <w:name w:val="C65088A160194AA49A708508891772B1"/>
  </w:style>
  <w:style w:type="paragraph" w:customStyle="1" w:styleId="0BFDCCE003774E019D8FDD9F2769876A">
    <w:name w:val="0BFDCCE003774E019D8FDD9F2769876A"/>
  </w:style>
  <w:style w:type="paragraph" w:customStyle="1" w:styleId="029B8464E79D4DFBB000A2EDABBEACBA">
    <w:name w:val="029B8464E79D4DFBB000A2EDABBEACBA"/>
  </w:style>
  <w:style w:type="paragraph" w:customStyle="1" w:styleId="9AD6B6688C4046C0848722116DBFAE5C">
    <w:name w:val="9AD6B6688C4046C0848722116DBFAE5C"/>
  </w:style>
  <w:style w:type="paragraph" w:customStyle="1" w:styleId="B12060BCD5484808B0083D027039B06F">
    <w:name w:val="B12060BCD5484808B0083D027039B06F"/>
  </w:style>
  <w:style w:type="paragraph" w:customStyle="1" w:styleId="DA42306698CD42DD99E2AF55F801D97F">
    <w:name w:val="DA42306698CD42DD99E2AF55F801D97F"/>
  </w:style>
  <w:style w:type="paragraph" w:customStyle="1" w:styleId="5B1FB17297CB406493E08BF5691C1967">
    <w:name w:val="5B1FB17297CB406493E08BF5691C1967"/>
  </w:style>
  <w:style w:type="paragraph" w:customStyle="1" w:styleId="B3842CBFD89F4A91A6673433D9A843DF">
    <w:name w:val="B3842CBFD89F4A91A6673433D9A843DF"/>
  </w:style>
  <w:style w:type="paragraph" w:customStyle="1" w:styleId="B09EC7D61FFA4273AF4546D493B6C570">
    <w:name w:val="B09EC7D61FFA4273AF4546D493B6C570"/>
  </w:style>
  <w:style w:type="paragraph" w:customStyle="1" w:styleId="9ECF066C07924FD896734C3C90B8E254">
    <w:name w:val="9ECF066C07924FD896734C3C90B8E254"/>
  </w:style>
  <w:style w:type="paragraph" w:customStyle="1" w:styleId="AC81B7E6E7E2455495FC5E30AE8BF3C3">
    <w:name w:val="AC81B7E6E7E2455495FC5E30AE8BF3C3"/>
  </w:style>
  <w:style w:type="paragraph" w:customStyle="1" w:styleId="944A10DEF7B1489C91CAD41F57B3ED43">
    <w:name w:val="944A10DEF7B1489C91CAD41F57B3ED43"/>
  </w:style>
  <w:style w:type="paragraph" w:customStyle="1" w:styleId="489AE0EFE0454C889E3318C887BEE3A1">
    <w:name w:val="489AE0EFE0454C889E3318C887BEE3A1"/>
  </w:style>
  <w:style w:type="paragraph" w:customStyle="1" w:styleId="E0FBA75F8FE848F9BBAA70F0C83136DD">
    <w:name w:val="E0FBA75F8FE848F9BBAA70F0C83136DD"/>
  </w:style>
  <w:style w:type="paragraph" w:customStyle="1" w:styleId="4E94CFA263B94644A55600E94DD90A30">
    <w:name w:val="4E94CFA263B94644A55600E94DD90A30"/>
  </w:style>
  <w:style w:type="character" w:styleId="PlaceholderText">
    <w:name w:val="Placeholder Text"/>
    <w:basedOn w:val="DefaultParagraphFont"/>
    <w:uiPriority w:val="99"/>
    <w:semiHidden/>
    <w:rsid w:val="00370938"/>
    <w:rPr>
      <w:color w:val="404040" w:themeColor="text1" w:themeTint="BF"/>
    </w:rPr>
  </w:style>
  <w:style w:type="paragraph" w:customStyle="1" w:styleId="965283E38AC448C0A9FD85EF71F8F4AA">
    <w:name w:val="965283E38AC448C0A9FD85EF71F8F4AA"/>
    <w:rsid w:val="00370938"/>
  </w:style>
  <w:style w:type="paragraph" w:customStyle="1" w:styleId="3BB53CE771E049FDA624940120FC54C3">
    <w:name w:val="3BB53CE771E049FDA624940120FC54C3"/>
    <w:rsid w:val="00370938"/>
  </w:style>
  <w:style w:type="paragraph" w:customStyle="1" w:styleId="05147F92A05F4190B8F0DD9F271AD44D">
    <w:name w:val="05147F92A05F4190B8F0DD9F271AD44D"/>
    <w:rsid w:val="00370938"/>
  </w:style>
  <w:style w:type="paragraph" w:customStyle="1" w:styleId="AB87B59302974DAEBCCB367BB444FF84">
    <w:name w:val="AB87B59302974DAEBCCB367BB444FF84"/>
    <w:rsid w:val="00370938"/>
  </w:style>
  <w:style w:type="paragraph" w:customStyle="1" w:styleId="D3CF6CD7AB6744A798A6CA0BCF411EBA">
    <w:name w:val="D3CF6CD7AB6744A798A6CA0BCF411EBA"/>
    <w:rsid w:val="003709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TDA   Mașini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86BBC5-EFC4-4F50-8993-A4E705376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{A07056CE-05D3-43B1-9C10-C1F50C78CD9B}tf03982351</Template>
  <TotalTime>958</TotalTime>
  <Pages>18</Pages>
  <Words>1150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ÎNCHIRIERE MAȘINI</vt:lpstr>
    </vt:vector>
  </TitlesOfParts>
  <Company/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ÎNCHIRIERE MAȘINI</dc:title>
  <dc:subject/>
  <dc:creator>ionela</dc:creator>
  <cp:keywords/>
  <dc:description/>
  <cp:lastModifiedBy>Emanuela</cp:lastModifiedBy>
  <cp:revision>6</cp:revision>
  <dcterms:created xsi:type="dcterms:W3CDTF">2020-05-07T16:58:00Z</dcterms:created>
  <dcterms:modified xsi:type="dcterms:W3CDTF">2020-05-09T18:59:00Z</dcterms:modified>
</cp:coreProperties>
</file>